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5C55" w:rsidRPr="001C24F6" w:rsidRDefault="002E5C55" w:rsidP="002E5C55">
      <w:pPr>
        <w:snapToGrid w:val="0"/>
        <w:spacing w:before="120" w:after="120" w:line="240" w:lineRule="atLeast"/>
        <w:jc w:val="center"/>
        <w:rPr>
          <w:spacing w:val="200"/>
          <w:sz w:val="72"/>
        </w:rPr>
      </w:pPr>
      <w:r w:rsidRPr="001C24F6">
        <w:rPr>
          <w:rFonts w:hint="eastAsia"/>
          <w:spacing w:val="200"/>
          <w:sz w:val="72"/>
        </w:rPr>
        <w:t>校正報告</w:t>
      </w:r>
    </w:p>
    <w:p w:rsidR="0009722B" w:rsidRPr="001C24F6" w:rsidRDefault="00853A8C" w:rsidP="0008152B">
      <w:pPr>
        <w:snapToGrid w:val="0"/>
        <w:spacing w:before="120" w:after="120" w:line="400" w:lineRule="exact"/>
        <w:ind w:leftChars="295" w:left="708"/>
        <w:jc w:val="both"/>
      </w:pPr>
      <w:r>
        <w:rPr>
          <w:noProof/>
        </w:rPr>
        <w:object w:dxaOrig="1440" w:dyaOrig="1440">
          <v:group id="_x0000_s1046" style="position:absolute;left:0;text-align:left;margin-left:298.95pt;margin-top:3.65pt;width:176.25pt;height:71.7pt;z-index:251658752" coordorigin="6765,3161" coordsize="3525,1434">
            <v:group id="_x0000_s1047" style="position:absolute;left:6765;top:3161;width:2874;height:1242" coordorigin="6765,3161" coordsize="2874,1242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48" type="#_x0000_t75" style="position:absolute;left:8262;top:3161;width:1377;height:1228">
                <v:imagedata r:id="rId7" o:title=""/>
                <o:lock v:ext="edit" aspectratio="f"/>
              </v:shape>
              <v:shape id="_x0000_s1049" type="#_x0000_t75" style="position:absolute;left:6765;top:3162;width:1240;height:1241" fillcolor="window">
                <v:imagedata r:id="rId8" o:title="ILAC MRA"/>
                <o:lock v:ext="edit" aspectratio="f"/>
              </v:shape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0" type="#_x0000_t202" style="position:absolute;left:8010;top:3931;width:2280;height:664" filled="f" fillcolor="black" stroked="f">
              <v:shadow color="#868686"/>
              <v:textbox style="mso-next-textbox:#_x0000_s1050">
                <w:txbxContent>
                  <w:p w:rsidR="004C5E55" w:rsidRPr="00C372AE" w:rsidRDefault="004C5E55" w:rsidP="004C5E55">
                    <w:pPr>
                      <w:ind w:firstLineChars="50" w:firstLine="70"/>
                      <w:rPr>
                        <w:b/>
                        <w:sz w:val="14"/>
                        <w:szCs w:val="14"/>
                      </w:rPr>
                    </w:pPr>
                    <w:r w:rsidRPr="00C372AE">
                      <w:rPr>
                        <w:rFonts w:hint="eastAsia"/>
                        <w:b/>
                        <w:sz w:val="14"/>
                        <w:szCs w:val="14"/>
                      </w:rPr>
                      <w:t>Calibration Laboratory</w:t>
                    </w:r>
                  </w:p>
                  <w:p w:rsidR="004C5E55" w:rsidRPr="00C372AE" w:rsidRDefault="004C5E55" w:rsidP="004C5E55">
                    <w:pPr>
                      <w:ind w:firstLineChars="350" w:firstLine="631"/>
                      <w:rPr>
                        <w:b/>
                        <w:sz w:val="18"/>
                        <w:szCs w:val="18"/>
                      </w:rPr>
                    </w:pPr>
                    <w:r w:rsidRPr="00C372AE">
                      <w:rPr>
                        <w:rFonts w:hint="eastAsia"/>
                        <w:b/>
                        <w:sz w:val="18"/>
                        <w:szCs w:val="18"/>
                      </w:rPr>
                      <w:t>2218</w:t>
                    </w:r>
                  </w:p>
                </w:txbxContent>
              </v:textbox>
            </v:shape>
          </v:group>
          <o:OLEObject Type="Embed" ProgID="PBrush" ShapeID="_x0000_s1048" DrawAspect="Content" ObjectID="_1725082099" r:id="rId9"/>
        </w:object>
      </w:r>
      <w:r w:rsidR="0009722B" w:rsidRPr="001C24F6">
        <w:rPr>
          <w:rFonts w:hint="eastAsia"/>
        </w:rPr>
        <w:t>校正項目：</w:t>
      </w:r>
      <w:proofErr w:type="gramStart"/>
      <w:r w:rsidR="006D0505" w:rsidRPr="001C24F6">
        <w:rPr>
          <w:rFonts w:hint="eastAsia"/>
        </w:rPr>
        <w:t>小像幅航拍</w:t>
      </w:r>
      <w:proofErr w:type="gramEnd"/>
      <w:r w:rsidR="0009722B" w:rsidRPr="001C24F6">
        <w:rPr>
          <w:rFonts w:hint="eastAsia"/>
        </w:rPr>
        <w:t>攝影機</w:t>
      </w:r>
    </w:p>
    <w:p w:rsidR="0009722B" w:rsidRPr="001C24F6" w:rsidRDefault="007A1BFC" w:rsidP="0008152B">
      <w:pPr>
        <w:snapToGrid w:val="0"/>
        <w:spacing w:before="120" w:after="120" w:line="400" w:lineRule="exact"/>
        <w:ind w:leftChars="295" w:left="708"/>
        <w:jc w:val="both"/>
      </w:pPr>
      <w:r w:rsidRPr="001C24F6">
        <w:rPr>
          <w:rFonts w:hint="eastAsia"/>
        </w:rPr>
        <w:t>報告</w:t>
      </w:r>
      <w:r w:rsidR="0009722B" w:rsidRPr="001C24F6">
        <w:rPr>
          <w:rFonts w:hint="eastAsia"/>
        </w:rPr>
        <w:t>日期：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nowCaseCompleteDateY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年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nowCaseCompleteDateM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月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nowCaseCompleteDateD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日</w:t>
      </w:r>
    </w:p>
    <w:p w:rsidR="0009722B" w:rsidRPr="001C24F6" w:rsidRDefault="0009722B" w:rsidP="0008152B">
      <w:pPr>
        <w:snapToGrid w:val="0"/>
        <w:spacing w:before="120" w:after="120" w:line="400" w:lineRule="exact"/>
        <w:ind w:leftChars="295" w:left="708"/>
        <w:jc w:val="both"/>
      </w:pPr>
      <w:r w:rsidRPr="001C24F6">
        <w:rPr>
          <w:rFonts w:hint="eastAsia"/>
        </w:rPr>
        <w:t>報告編號：</w:t>
      </w:r>
      <w:r w:rsidR="00DA7E4A" w:rsidRPr="00DA7E4A">
        <w:t>{</w:t>
      </w:r>
      <w:proofErr w:type="spellStart"/>
      <w:proofErr w:type="gramStart"/>
      <w:r w:rsidR="00DA7E4A" w:rsidRPr="00DA7E4A">
        <w:t>nowCaseID</w:t>
      </w:r>
      <w:proofErr w:type="spellEnd"/>
      <w:proofErr w:type="gramEnd"/>
      <w:r w:rsidR="00DA7E4A" w:rsidRPr="00DA7E4A">
        <w:t>}</w:t>
      </w:r>
    </w:p>
    <w:p w:rsidR="007175D0" w:rsidRPr="001C24F6" w:rsidRDefault="007175D0" w:rsidP="004B33DE">
      <w:pPr>
        <w:snapToGrid w:val="0"/>
        <w:spacing w:before="120" w:after="120" w:line="400" w:lineRule="exact"/>
        <w:jc w:val="both"/>
      </w:pPr>
    </w:p>
    <w:p w:rsidR="00455954" w:rsidRPr="001C24F6" w:rsidRDefault="00DA7E4A" w:rsidP="004B33DE">
      <w:pPr>
        <w:snapToGrid w:val="0"/>
        <w:spacing w:before="120" w:after="120" w:line="400" w:lineRule="exact"/>
        <w:jc w:val="both"/>
      </w:pPr>
      <w:r w:rsidRPr="001C24F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page">
                  <wp:align>center</wp:align>
                </wp:positionH>
                <wp:positionV relativeFrom="page">
                  <wp:posOffset>2973705</wp:posOffset>
                </wp:positionV>
                <wp:extent cx="5245100" cy="1835785"/>
                <wp:effectExtent l="13335" t="5715" r="8890" b="6350"/>
                <wp:wrapNone/>
                <wp:docPr id="2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5100" cy="183578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2522E6" w:rsidRDefault="002522E6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儀器名稱：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小像幅航拍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攝影機</w:t>
                            </w:r>
                          </w:p>
                          <w:p w:rsidR="004B33DE" w:rsidRPr="001C52E4" w:rsidRDefault="004B33DE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廠牌型號：</w:t>
                            </w:r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nowCaseItemChop</w:t>
                            </w:r>
                            <w:proofErr w:type="spellEnd"/>
                            <w:proofErr w:type="gramEnd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  <w:proofErr w:type="gramStart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/{</w:t>
                            </w:r>
                            <w:proofErr w:type="spellStart"/>
                            <w:proofErr w:type="gramEnd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nowCaseItemModel</w:t>
                            </w:r>
                            <w:proofErr w:type="spellEnd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4B33DE" w:rsidRPr="001C52E4" w:rsidRDefault="004B33DE" w:rsidP="00515FDA">
                            <w:pPr>
                              <w:adjustRightInd w:val="0"/>
                              <w:snapToGrid w:val="0"/>
                              <w:spacing w:line="360" w:lineRule="auto"/>
                              <w:ind w:leftChars="100" w:left="1534" w:hangingChars="462" w:hanging="1294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sz w:val="28"/>
                                <w:szCs w:val="28"/>
                              </w:rPr>
                              <w:t>儀器序號：</w:t>
                            </w:r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nowCaseItemSN</w:t>
                            </w:r>
                            <w:proofErr w:type="spellEnd"/>
                            <w:proofErr w:type="gramEnd"/>
                            <w:r w:rsidR="00DA7E4A" w:rsidRPr="00DA7E4A">
                              <w:rPr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4B33DE" w:rsidRPr="00515FDA" w:rsidRDefault="004B33DE" w:rsidP="00515FDA">
                            <w:pPr>
                              <w:wordWrap w:val="0"/>
                              <w:adjustRightInd w:val="0"/>
                              <w:snapToGrid w:val="0"/>
                              <w:spacing w:line="360" w:lineRule="auto"/>
                              <w:ind w:leftChars="99" w:left="1532" w:hangingChars="462" w:hanging="1294"/>
                              <w:rPr>
                                <w:rFonts w:hAnsi="標楷體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送校單位</w:t>
                            </w:r>
                            <w:proofErr w:type="gramEnd"/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：</w:t>
                            </w:r>
                            <w:r w:rsidR="00DA7E4A" w:rsidRPr="00DA7E4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DA7E4A" w:rsidRPr="00DA7E4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nowCaseTitle</w:t>
                            </w:r>
                            <w:proofErr w:type="spellEnd"/>
                            <w:proofErr w:type="gramEnd"/>
                            <w:r w:rsidR="00DA7E4A" w:rsidRPr="00DA7E4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  <w:p w:rsidR="004B33DE" w:rsidRPr="004B33DE" w:rsidRDefault="004B33DE" w:rsidP="005128BC">
                            <w:pPr>
                              <w:wordWrap w:val="0"/>
                              <w:adjustRightInd w:val="0"/>
                              <w:snapToGrid w:val="0"/>
                              <w:spacing w:line="360" w:lineRule="auto"/>
                              <w:ind w:leftChars="99" w:left="1532" w:hangingChars="462" w:hanging="1294"/>
                              <w:rPr>
                                <w:rFonts w:hAnsi="標楷體"/>
                                <w:sz w:val="28"/>
                                <w:szCs w:val="28"/>
                              </w:rPr>
                            </w:pPr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地</w:t>
                            </w:r>
                            <w:r w:rsidRPr="004B33DE">
                              <w:rPr>
                                <w:rFonts w:hAnsi="標楷體" w:hint="eastAsia"/>
                                <w:sz w:val="28"/>
                                <w:szCs w:val="28"/>
                              </w:rPr>
                              <w:t xml:space="preserve">　　</w:t>
                            </w:r>
                            <w:r w:rsidRPr="001C52E4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址：</w:t>
                            </w:r>
                            <w:r w:rsidR="00DA7E4A" w:rsidRPr="00DA7E4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proofErr w:type="gramStart"/>
                            <w:r w:rsidR="00DA7E4A" w:rsidRPr="00DA7E4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nowCaseAddress</w:t>
                            </w:r>
                            <w:proofErr w:type="spellEnd"/>
                            <w:proofErr w:type="gramEnd"/>
                            <w:r w:rsidR="00DA7E4A" w:rsidRPr="00DA7E4A">
                              <w:rPr>
                                <w:rFonts w:hAnsi="標楷體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26" type="#_x0000_t202" style="position:absolute;left:0;text-align:left;margin-left:0;margin-top:234.15pt;width:413pt;height:144.55pt;z-index:251657728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" filled="f" fillcolor="black">
                <v:shadow color="#868686"/>
                <v:textbox style="mso-fit-shape-to-text:t">
                  <w:txbxContent>
                    <w:p w:rsidR="002522E6" w:rsidRDefault="002522E6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儀器名稱：</w:t>
                      </w:r>
                      <w:proofErr w:type="gramStart"/>
                      <w:r>
                        <w:rPr>
                          <w:rFonts w:hint="eastAsia"/>
                          <w:sz w:val="28"/>
                          <w:szCs w:val="28"/>
                        </w:rPr>
                        <w:t>小像幅航拍</w:t>
                      </w:r>
                      <w:proofErr w:type="gramEnd"/>
                      <w:r>
                        <w:rPr>
                          <w:rFonts w:hint="eastAsia"/>
                          <w:sz w:val="28"/>
                          <w:szCs w:val="28"/>
                        </w:rPr>
                        <w:t>攝影機</w:t>
                      </w:r>
                    </w:p>
                    <w:p w:rsidR="004B33DE" w:rsidRPr="001C52E4" w:rsidRDefault="004B33DE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 w:rsidRPr="001C52E4">
                        <w:rPr>
                          <w:rFonts w:hint="eastAsia"/>
                          <w:sz w:val="28"/>
                          <w:szCs w:val="28"/>
                        </w:rPr>
                        <w:t>廠牌型號：</w:t>
                      </w:r>
                      <w:r w:rsidR="00DA7E4A" w:rsidRPr="00DA7E4A">
                        <w:rPr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DA7E4A" w:rsidRPr="00DA7E4A">
                        <w:rPr>
                          <w:sz w:val="28"/>
                          <w:szCs w:val="28"/>
                        </w:rPr>
                        <w:t>nowCaseItemChop</w:t>
                      </w:r>
                      <w:proofErr w:type="spellEnd"/>
                      <w:proofErr w:type="gramEnd"/>
                      <w:r w:rsidR="00DA7E4A" w:rsidRPr="00DA7E4A">
                        <w:rPr>
                          <w:sz w:val="28"/>
                          <w:szCs w:val="28"/>
                        </w:rPr>
                        <w:t>}</w:t>
                      </w:r>
                      <w:proofErr w:type="gramStart"/>
                      <w:r w:rsidR="00DA7E4A" w:rsidRPr="00DA7E4A">
                        <w:rPr>
                          <w:sz w:val="28"/>
                          <w:szCs w:val="28"/>
                        </w:rPr>
                        <w:t>/{</w:t>
                      </w:r>
                      <w:proofErr w:type="spellStart"/>
                      <w:proofErr w:type="gramEnd"/>
                      <w:r w:rsidR="00DA7E4A" w:rsidRPr="00DA7E4A">
                        <w:rPr>
                          <w:sz w:val="28"/>
                          <w:szCs w:val="28"/>
                        </w:rPr>
                        <w:t>nowCaseItemModel</w:t>
                      </w:r>
                      <w:proofErr w:type="spellEnd"/>
                      <w:r w:rsidR="00DA7E4A" w:rsidRPr="00DA7E4A">
                        <w:rPr>
                          <w:sz w:val="28"/>
                          <w:szCs w:val="28"/>
                        </w:rPr>
                        <w:t>}</w:t>
                      </w:r>
                    </w:p>
                    <w:p w:rsidR="004B33DE" w:rsidRPr="001C52E4" w:rsidRDefault="004B33DE" w:rsidP="00515FDA">
                      <w:pPr>
                        <w:adjustRightInd w:val="0"/>
                        <w:snapToGrid w:val="0"/>
                        <w:spacing w:line="360" w:lineRule="auto"/>
                        <w:ind w:leftChars="100" w:left="1534" w:hangingChars="462" w:hanging="1294"/>
                        <w:jc w:val="both"/>
                        <w:rPr>
                          <w:sz w:val="28"/>
                          <w:szCs w:val="28"/>
                        </w:rPr>
                      </w:pPr>
                      <w:r w:rsidRPr="001C52E4">
                        <w:rPr>
                          <w:sz w:val="28"/>
                          <w:szCs w:val="28"/>
                        </w:rPr>
                        <w:t>儀器序號：</w:t>
                      </w:r>
                      <w:r w:rsidR="00DA7E4A" w:rsidRPr="00DA7E4A">
                        <w:rPr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DA7E4A" w:rsidRPr="00DA7E4A">
                        <w:rPr>
                          <w:sz w:val="28"/>
                          <w:szCs w:val="28"/>
                        </w:rPr>
                        <w:t>nowCaseItemSN</w:t>
                      </w:r>
                      <w:proofErr w:type="spellEnd"/>
                      <w:proofErr w:type="gramEnd"/>
                      <w:r w:rsidR="00DA7E4A" w:rsidRPr="00DA7E4A">
                        <w:rPr>
                          <w:sz w:val="28"/>
                          <w:szCs w:val="28"/>
                        </w:rPr>
                        <w:t>}</w:t>
                      </w:r>
                    </w:p>
                    <w:p w:rsidR="004B33DE" w:rsidRPr="00515FDA" w:rsidRDefault="004B33DE" w:rsidP="00515FDA">
                      <w:pPr>
                        <w:wordWrap w:val="0"/>
                        <w:adjustRightInd w:val="0"/>
                        <w:snapToGrid w:val="0"/>
                        <w:spacing w:line="360" w:lineRule="auto"/>
                        <w:ind w:leftChars="99" w:left="1532" w:hangingChars="462" w:hanging="1294"/>
                        <w:rPr>
                          <w:rFonts w:hAnsi="標楷體"/>
                          <w:sz w:val="28"/>
                          <w:szCs w:val="28"/>
                        </w:rPr>
                      </w:pPr>
                      <w:proofErr w:type="gramStart"/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送校單位</w:t>
                      </w:r>
                      <w:proofErr w:type="gramEnd"/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：</w:t>
                      </w:r>
                      <w:r w:rsidR="00DA7E4A" w:rsidRPr="00DA7E4A">
                        <w:rPr>
                          <w:rFonts w:hAnsi="標楷體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DA7E4A" w:rsidRPr="00DA7E4A">
                        <w:rPr>
                          <w:rFonts w:hAnsi="標楷體"/>
                          <w:sz w:val="28"/>
                          <w:szCs w:val="28"/>
                        </w:rPr>
                        <w:t>nowCaseTitle</w:t>
                      </w:r>
                      <w:proofErr w:type="spellEnd"/>
                      <w:proofErr w:type="gramEnd"/>
                      <w:r w:rsidR="00DA7E4A" w:rsidRPr="00DA7E4A">
                        <w:rPr>
                          <w:rFonts w:hAnsi="標楷體"/>
                          <w:sz w:val="28"/>
                          <w:szCs w:val="28"/>
                        </w:rPr>
                        <w:t>}</w:t>
                      </w:r>
                    </w:p>
                    <w:p w:rsidR="004B33DE" w:rsidRPr="004B33DE" w:rsidRDefault="004B33DE" w:rsidP="005128BC">
                      <w:pPr>
                        <w:wordWrap w:val="0"/>
                        <w:adjustRightInd w:val="0"/>
                        <w:snapToGrid w:val="0"/>
                        <w:spacing w:line="360" w:lineRule="auto"/>
                        <w:ind w:leftChars="99" w:left="1532" w:hangingChars="462" w:hanging="1294"/>
                        <w:rPr>
                          <w:rFonts w:hAnsi="標楷體"/>
                          <w:sz w:val="28"/>
                          <w:szCs w:val="28"/>
                        </w:rPr>
                      </w:pPr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地</w:t>
                      </w:r>
                      <w:r w:rsidRPr="004B33DE">
                        <w:rPr>
                          <w:rFonts w:hAnsi="標楷體" w:hint="eastAsia"/>
                          <w:sz w:val="28"/>
                          <w:szCs w:val="28"/>
                        </w:rPr>
                        <w:t xml:space="preserve">　　</w:t>
                      </w:r>
                      <w:r w:rsidRPr="001C52E4">
                        <w:rPr>
                          <w:rFonts w:hAnsi="標楷體"/>
                          <w:sz w:val="28"/>
                          <w:szCs w:val="28"/>
                        </w:rPr>
                        <w:t>址：</w:t>
                      </w:r>
                      <w:r w:rsidR="00DA7E4A" w:rsidRPr="00DA7E4A">
                        <w:rPr>
                          <w:rFonts w:hAnsi="標楷體"/>
                          <w:sz w:val="28"/>
                          <w:szCs w:val="28"/>
                        </w:rPr>
                        <w:t>{</w:t>
                      </w:r>
                      <w:proofErr w:type="spellStart"/>
                      <w:proofErr w:type="gramStart"/>
                      <w:r w:rsidR="00DA7E4A" w:rsidRPr="00DA7E4A">
                        <w:rPr>
                          <w:rFonts w:hAnsi="標楷體"/>
                          <w:sz w:val="28"/>
                          <w:szCs w:val="28"/>
                        </w:rPr>
                        <w:t>nowCaseAddress</w:t>
                      </w:r>
                      <w:proofErr w:type="spellEnd"/>
                      <w:proofErr w:type="gramEnd"/>
                      <w:r w:rsidR="00DA7E4A" w:rsidRPr="00DA7E4A">
                        <w:rPr>
                          <w:rFonts w:hAnsi="標楷體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4B33DE" w:rsidRPr="001C24F6" w:rsidRDefault="004B33DE" w:rsidP="004B33DE">
      <w:pPr>
        <w:snapToGrid w:val="0"/>
        <w:spacing w:before="120" w:after="120" w:line="400" w:lineRule="exact"/>
        <w:jc w:val="both"/>
      </w:pPr>
    </w:p>
    <w:p w:rsidR="004B33DE" w:rsidRPr="001C24F6" w:rsidRDefault="004B33DE" w:rsidP="004B33DE">
      <w:pPr>
        <w:snapToGrid w:val="0"/>
        <w:spacing w:before="120" w:after="120" w:line="400" w:lineRule="exact"/>
        <w:jc w:val="both"/>
      </w:pPr>
    </w:p>
    <w:p w:rsidR="004B33DE" w:rsidRPr="001C24F6" w:rsidRDefault="004B33DE" w:rsidP="004B33DE">
      <w:pPr>
        <w:snapToGrid w:val="0"/>
        <w:spacing w:before="120" w:after="120" w:line="400" w:lineRule="exact"/>
        <w:jc w:val="both"/>
      </w:pPr>
    </w:p>
    <w:p w:rsidR="004B33DE" w:rsidRPr="001C24F6" w:rsidRDefault="004B33DE" w:rsidP="004B33DE">
      <w:pPr>
        <w:snapToGrid w:val="0"/>
        <w:spacing w:before="120" w:after="120" w:line="400" w:lineRule="exact"/>
        <w:jc w:val="both"/>
      </w:pPr>
    </w:p>
    <w:p w:rsidR="004B33DE" w:rsidRPr="001C24F6" w:rsidRDefault="004B33DE" w:rsidP="004B33DE">
      <w:pPr>
        <w:snapToGrid w:val="0"/>
        <w:spacing w:before="120" w:after="120" w:line="400" w:lineRule="exact"/>
        <w:jc w:val="both"/>
      </w:pPr>
    </w:p>
    <w:p w:rsidR="0009722B" w:rsidRPr="001C24F6" w:rsidRDefault="0009722B" w:rsidP="004B33DE">
      <w:pPr>
        <w:snapToGrid w:val="0"/>
        <w:spacing w:before="120" w:after="120" w:line="400" w:lineRule="exact"/>
        <w:jc w:val="both"/>
      </w:pPr>
    </w:p>
    <w:p w:rsidR="0009722B" w:rsidRPr="001C24F6" w:rsidRDefault="0009722B" w:rsidP="004B33DE">
      <w:pPr>
        <w:snapToGrid w:val="0"/>
        <w:spacing w:before="120" w:after="120" w:line="400" w:lineRule="exact"/>
        <w:jc w:val="both"/>
      </w:pPr>
    </w:p>
    <w:p w:rsidR="0009722B" w:rsidRPr="001C24F6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  <w:rPr>
          <w:sz w:val="28"/>
        </w:rPr>
      </w:pPr>
      <w:r w:rsidRPr="001C24F6">
        <w:rPr>
          <w:rFonts w:hint="eastAsia"/>
          <w:sz w:val="28"/>
        </w:rPr>
        <w:t>上述儀器經本實驗室校正，結果如內文。</w:t>
      </w:r>
    </w:p>
    <w:p w:rsidR="0009722B" w:rsidRPr="001C24F6" w:rsidRDefault="0009722B" w:rsidP="0009722B">
      <w:pPr>
        <w:snapToGrid w:val="0"/>
        <w:spacing w:before="120" w:after="120" w:line="240" w:lineRule="atLeast"/>
        <w:ind w:left="397" w:firstLineChars="111" w:firstLine="311"/>
        <w:jc w:val="both"/>
      </w:pPr>
      <w:r w:rsidRPr="001C24F6">
        <w:rPr>
          <w:rFonts w:hint="eastAsia"/>
          <w:sz w:val="28"/>
        </w:rPr>
        <w:t>本報告含封面及</w:t>
      </w:r>
      <w:r w:rsidRPr="001C24F6">
        <w:rPr>
          <w:rFonts w:hint="eastAsia"/>
          <w:sz w:val="28"/>
          <w:u w:val="single"/>
        </w:rPr>
        <w:t xml:space="preserve"> </w:t>
      </w:r>
      <w:r w:rsidR="00EC6CD7" w:rsidRPr="001C24F6">
        <w:rPr>
          <w:sz w:val="28"/>
          <w:u w:val="single"/>
        </w:rPr>
        <w:fldChar w:fldCharType="begin"/>
      </w:r>
      <w:r w:rsidR="00EC6CD7" w:rsidRPr="001C24F6">
        <w:rPr>
          <w:sz w:val="28"/>
          <w:u w:val="single"/>
        </w:rPr>
        <w:instrText xml:space="preserve"> =</w:instrText>
      </w:r>
      <w:r w:rsidR="00EC6CD7" w:rsidRPr="001C24F6">
        <w:rPr>
          <w:sz w:val="28"/>
          <w:u w:val="single"/>
        </w:rPr>
        <w:fldChar w:fldCharType="begin"/>
      </w:r>
      <w:r w:rsidR="00EC6CD7" w:rsidRPr="001C24F6">
        <w:rPr>
          <w:sz w:val="28"/>
          <w:u w:val="single"/>
        </w:rPr>
        <w:instrText xml:space="preserve"> NUMPAGES   \* MERGEFORMAT </w:instrText>
      </w:r>
      <w:r w:rsidR="00EC6CD7" w:rsidRPr="001C24F6">
        <w:rPr>
          <w:sz w:val="28"/>
          <w:u w:val="single"/>
        </w:rPr>
        <w:fldChar w:fldCharType="separate"/>
      </w:r>
      <w:r w:rsidR="00137184" w:rsidRPr="001C24F6">
        <w:rPr>
          <w:noProof/>
          <w:sz w:val="28"/>
          <w:u w:val="single"/>
        </w:rPr>
        <w:instrText>7</w:instrText>
      </w:r>
      <w:r w:rsidR="00EC6CD7" w:rsidRPr="001C24F6">
        <w:rPr>
          <w:sz w:val="28"/>
          <w:u w:val="single"/>
        </w:rPr>
        <w:fldChar w:fldCharType="end"/>
      </w:r>
      <w:r w:rsidR="00EC6CD7" w:rsidRPr="001C24F6">
        <w:rPr>
          <w:sz w:val="28"/>
          <w:u w:val="single"/>
        </w:rPr>
        <w:instrText xml:space="preserve">-1 </w:instrText>
      </w:r>
      <w:r w:rsidR="00EC6CD7" w:rsidRPr="001C24F6">
        <w:rPr>
          <w:sz w:val="28"/>
          <w:u w:val="single"/>
        </w:rPr>
        <w:fldChar w:fldCharType="separate"/>
      </w:r>
      <w:r w:rsidR="00043F9A">
        <w:rPr>
          <w:noProof/>
          <w:sz w:val="28"/>
          <w:u w:val="single"/>
        </w:rPr>
        <w:t>6</w:t>
      </w:r>
      <w:r w:rsidR="00EC6CD7" w:rsidRPr="001C24F6">
        <w:rPr>
          <w:sz w:val="28"/>
          <w:u w:val="single"/>
        </w:rPr>
        <w:fldChar w:fldCharType="end"/>
      </w:r>
      <w:r w:rsidRPr="001C24F6">
        <w:rPr>
          <w:rFonts w:hint="eastAsia"/>
          <w:sz w:val="28"/>
          <w:u w:val="single"/>
        </w:rPr>
        <w:t xml:space="preserve"> </w:t>
      </w:r>
      <w:r w:rsidRPr="001C24F6">
        <w:rPr>
          <w:rFonts w:hint="eastAsia"/>
          <w:sz w:val="28"/>
        </w:rPr>
        <w:t>頁內文，分離使用無效。</w:t>
      </w:r>
    </w:p>
    <w:p w:rsidR="0009722B" w:rsidRPr="001C24F6" w:rsidRDefault="0009722B" w:rsidP="0009722B">
      <w:pPr>
        <w:snapToGrid w:val="0"/>
        <w:spacing w:before="120" w:after="120" w:line="240" w:lineRule="atLeast"/>
        <w:jc w:val="both"/>
      </w:pPr>
    </w:p>
    <w:p w:rsidR="00D41003" w:rsidRPr="001C24F6" w:rsidRDefault="00D41003" w:rsidP="0009722B">
      <w:pPr>
        <w:snapToGrid w:val="0"/>
        <w:spacing w:before="120" w:after="120" w:line="240" w:lineRule="atLeast"/>
        <w:jc w:val="both"/>
      </w:pPr>
    </w:p>
    <w:p w:rsidR="0009722B" w:rsidRPr="001C24F6" w:rsidRDefault="0009722B" w:rsidP="0009722B">
      <w:pPr>
        <w:snapToGrid w:val="0"/>
        <w:spacing w:before="120" w:after="120" w:line="240" w:lineRule="atLeast"/>
        <w:jc w:val="both"/>
      </w:pPr>
    </w:p>
    <w:p w:rsidR="0009722B" w:rsidRPr="001C24F6" w:rsidRDefault="0009722B" w:rsidP="00D41003">
      <w:pPr>
        <w:snapToGrid w:val="0"/>
        <w:spacing w:before="120" w:after="120" w:line="240" w:lineRule="atLeast"/>
        <w:jc w:val="both"/>
      </w:pPr>
    </w:p>
    <w:p w:rsidR="0009722B" w:rsidRPr="001C24F6" w:rsidRDefault="00D41003" w:rsidP="00D41003">
      <w:pPr>
        <w:tabs>
          <w:tab w:val="right" w:pos="4670"/>
          <w:tab w:val="right" w:pos="8960"/>
        </w:tabs>
        <w:snapToGrid w:val="0"/>
        <w:spacing w:before="120" w:after="120" w:line="240" w:lineRule="atLeast"/>
        <w:rPr>
          <w:u w:val="single"/>
        </w:rPr>
      </w:pPr>
      <w:r w:rsidRPr="001C24F6">
        <w:rPr>
          <w:rFonts w:hint="eastAsia"/>
        </w:rPr>
        <w:tab/>
      </w:r>
      <w:r w:rsidRPr="001C24F6">
        <w:rPr>
          <w:rFonts w:hint="eastAsia"/>
          <w:u w:val="single"/>
        </w:rPr>
        <w:tab/>
      </w:r>
    </w:p>
    <w:p w:rsidR="0009722B" w:rsidRPr="001C24F6" w:rsidRDefault="00D41003" w:rsidP="00D41003">
      <w:pPr>
        <w:tabs>
          <w:tab w:val="center" w:pos="6780"/>
        </w:tabs>
        <w:snapToGrid w:val="0"/>
        <w:spacing w:after="240" w:line="240" w:lineRule="atLeast"/>
        <w:rPr>
          <w:sz w:val="28"/>
        </w:rPr>
      </w:pPr>
      <w:r w:rsidRPr="001C24F6">
        <w:rPr>
          <w:sz w:val="28"/>
        </w:rPr>
        <w:tab/>
      </w:r>
      <w:r w:rsidR="0009722B" w:rsidRPr="001C24F6">
        <w:rPr>
          <w:rFonts w:hint="eastAsia"/>
          <w:sz w:val="28"/>
        </w:rPr>
        <w:t>報告簽署人</w:t>
      </w:r>
    </w:p>
    <w:p w:rsidR="0009722B" w:rsidRPr="001C24F6" w:rsidRDefault="0009722B" w:rsidP="0009722B">
      <w:pPr>
        <w:snapToGrid w:val="0"/>
        <w:spacing w:before="120" w:after="120" w:line="240" w:lineRule="atLeast"/>
        <w:jc w:val="both"/>
      </w:pPr>
    </w:p>
    <w:p w:rsidR="00D41003" w:rsidRPr="001C24F6" w:rsidRDefault="00D41003" w:rsidP="0009722B">
      <w:pPr>
        <w:snapToGrid w:val="0"/>
        <w:spacing w:before="120" w:after="120" w:line="240" w:lineRule="atLeast"/>
        <w:jc w:val="both"/>
      </w:pPr>
    </w:p>
    <w:p w:rsidR="0009722B" w:rsidRPr="001C24F6" w:rsidRDefault="0009722B" w:rsidP="0009722B">
      <w:pPr>
        <w:snapToGrid w:val="0"/>
        <w:spacing w:before="120" w:after="120" w:line="240" w:lineRule="atLeast"/>
        <w:jc w:val="both"/>
      </w:pPr>
    </w:p>
    <w:p w:rsidR="0009722B" w:rsidRPr="001C24F6" w:rsidRDefault="00DA7E4A" w:rsidP="0009722B">
      <w:pPr>
        <w:snapToGrid w:val="0"/>
        <w:spacing w:before="120" w:after="120" w:line="240" w:lineRule="atLeast"/>
        <w:jc w:val="both"/>
      </w:pPr>
      <w:r w:rsidRPr="001C24F6">
        <w:rPr>
          <w:noProof/>
        </w:rPr>
        <w:drawing>
          <wp:anchor distT="0" distB="0" distL="114300" distR="114300" simplePos="0" relativeHeight="251656704" behindDoc="1" locked="0" layoutInCell="1" allowOverlap="0">
            <wp:simplePos x="0" y="0"/>
            <wp:positionH relativeFrom="column">
              <wp:posOffset>231775</wp:posOffset>
            </wp:positionH>
            <wp:positionV relativeFrom="paragraph">
              <wp:posOffset>187960</wp:posOffset>
            </wp:positionV>
            <wp:extent cx="764540" cy="699770"/>
            <wp:effectExtent l="0" t="0" r="0" b="5080"/>
            <wp:wrapTight wrapText="bothSides">
              <wp:wrapPolygon edited="0">
                <wp:start x="0" y="0"/>
                <wp:lineTo x="0" y="21169"/>
                <wp:lineTo x="20990" y="21169"/>
                <wp:lineTo x="20990" y="0"/>
                <wp:lineTo x="0" y="0"/>
              </wp:wrapPolygon>
            </wp:wrapTight>
            <wp:docPr id="14" name="圖片 100" descr="內政部國土測繪中心LOGO_定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100" descr="內政部國土測繪中心LOGO_定稿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54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722B" w:rsidRPr="001C24F6" w:rsidRDefault="0009722B" w:rsidP="0009722B">
      <w:pPr>
        <w:snapToGrid w:val="0"/>
        <w:spacing w:before="120" w:after="120" w:line="240" w:lineRule="atLeast"/>
        <w:rPr>
          <w:sz w:val="38"/>
          <w:szCs w:val="38"/>
        </w:rPr>
      </w:pPr>
      <w:r w:rsidRPr="001C24F6">
        <w:rPr>
          <w:rFonts w:hint="eastAsia"/>
          <w:sz w:val="38"/>
          <w:szCs w:val="38"/>
        </w:rPr>
        <w:t>內政部國土測繪中心測量儀器校正實驗室</w:t>
      </w:r>
    </w:p>
    <w:p w:rsidR="002E5C55" w:rsidRPr="001C24F6" w:rsidRDefault="0009722B" w:rsidP="0009722B">
      <w:pPr>
        <w:spacing w:line="360" w:lineRule="auto"/>
        <w:ind w:left="180" w:firstLineChars="250" w:firstLine="850"/>
        <w:rPr>
          <w:sz w:val="40"/>
        </w:rPr>
      </w:pPr>
      <w:proofErr w:type="gramStart"/>
      <w:r w:rsidRPr="001C24F6">
        <w:rPr>
          <w:rFonts w:hint="eastAsia"/>
          <w:sz w:val="34"/>
          <w:szCs w:val="34"/>
        </w:rPr>
        <w:t>臺</w:t>
      </w:r>
      <w:proofErr w:type="gramEnd"/>
      <w:r w:rsidRPr="001C24F6">
        <w:rPr>
          <w:rFonts w:hint="eastAsia"/>
          <w:sz w:val="34"/>
          <w:szCs w:val="34"/>
        </w:rPr>
        <w:t>中市南屯區黎明路</w:t>
      </w:r>
      <w:r w:rsidRPr="001C24F6">
        <w:rPr>
          <w:rFonts w:hint="eastAsia"/>
          <w:sz w:val="34"/>
          <w:szCs w:val="34"/>
        </w:rPr>
        <w:t>2</w:t>
      </w:r>
      <w:r w:rsidRPr="001C24F6">
        <w:rPr>
          <w:rFonts w:hint="eastAsia"/>
          <w:sz w:val="34"/>
          <w:szCs w:val="34"/>
        </w:rPr>
        <w:t>段</w:t>
      </w:r>
      <w:r w:rsidRPr="001C24F6">
        <w:rPr>
          <w:rFonts w:hint="eastAsia"/>
          <w:sz w:val="34"/>
          <w:szCs w:val="34"/>
        </w:rPr>
        <w:t>497</w:t>
      </w:r>
      <w:r w:rsidRPr="001C24F6">
        <w:rPr>
          <w:rFonts w:hint="eastAsia"/>
          <w:sz w:val="34"/>
          <w:szCs w:val="34"/>
        </w:rPr>
        <w:t>號</w:t>
      </w:r>
      <w:r w:rsidRPr="001C24F6">
        <w:rPr>
          <w:rFonts w:hint="eastAsia"/>
          <w:sz w:val="34"/>
          <w:szCs w:val="34"/>
        </w:rPr>
        <w:t>4</w:t>
      </w:r>
      <w:r w:rsidRPr="001C24F6">
        <w:rPr>
          <w:rFonts w:hint="eastAsia"/>
          <w:sz w:val="34"/>
          <w:szCs w:val="34"/>
        </w:rPr>
        <w:t>樓</w:t>
      </w:r>
    </w:p>
    <w:p w:rsidR="00043F9A" w:rsidRPr="00043F9A" w:rsidRDefault="00043F9A" w:rsidP="00043F9A">
      <w:pPr>
        <w:pageBreakBefore/>
        <w:jc w:val="center"/>
        <w:rPr>
          <w:spacing w:val="114"/>
          <w:kern w:val="0"/>
          <w:sz w:val="40"/>
        </w:rPr>
        <w:sectPr w:rsidR="00043F9A" w:rsidRPr="00043F9A" w:rsidSect="00043F9A">
          <w:type w:val="continuous"/>
          <w:pgSz w:w="11907" w:h="16840" w:code="9"/>
          <w:pgMar w:top="1134" w:right="1134" w:bottom="1134" w:left="1134" w:header="567" w:footer="567" w:gutter="0"/>
          <w:pgBorders>
            <w:top w:val="thinThickSmallGap" w:sz="36" w:space="1" w:color="auto"/>
            <w:left w:val="thinThickSmallGap" w:sz="36" w:space="4" w:color="auto"/>
            <w:bottom w:val="thickThinSmallGap" w:sz="36" w:space="1" w:color="auto"/>
            <w:right w:val="thickThinSmallGap" w:sz="36" w:space="4" w:color="auto"/>
          </w:pgBorders>
          <w:pgNumType w:start="1"/>
          <w:cols w:space="720"/>
          <w:docGrid w:linePitch="326"/>
        </w:sectPr>
      </w:pPr>
    </w:p>
    <w:p w:rsidR="0009722B" w:rsidRPr="001C24F6" w:rsidRDefault="0009722B" w:rsidP="00043F9A">
      <w:pPr>
        <w:jc w:val="center"/>
        <w:rPr>
          <w:sz w:val="40"/>
        </w:rPr>
      </w:pPr>
      <w:r w:rsidRPr="00043F9A">
        <w:rPr>
          <w:rFonts w:hint="eastAsia"/>
          <w:spacing w:val="114"/>
          <w:kern w:val="0"/>
          <w:sz w:val="40"/>
          <w:fitText w:val="4800" w:id="1941059072"/>
        </w:rPr>
        <w:lastRenderedPageBreak/>
        <w:t>校正報告使用說</w:t>
      </w:r>
      <w:r w:rsidRPr="00043F9A">
        <w:rPr>
          <w:rFonts w:hint="eastAsia"/>
          <w:spacing w:val="2"/>
          <w:kern w:val="0"/>
          <w:sz w:val="40"/>
          <w:fitText w:val="4800" w:id="1941059072"/>
        </w:rPr>
        <w:t>明</w:t>
      </w:r>
    </w:p>
    <w:p w:rsidR="0049554A" w:rsidRPr="001C24F6" w:rsidRDefault="0049554A" w:rsidP="0049554A">
      <w:pPr>
        <w:ind w:left="180" w:hanging="180"/>
        <w:jc w:val="center"/>
      </w:pPr>
    </w:p>
    <w:p w:rsidR="0049554A" w:rsidRPr="001C24F6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199" w:left="705" w:rightChars="200" w:right="480" w:hanging="227"/>
        <w:jc w:val="both"/>
        <w:rPr>
          <w:sz w:val="28"/>
          <w:szCs w:val="28"/>
        </w:rPr>
      </w:pPr>
      <w:r w:rsidRPr="001C24F6">
        <w:rPr>
          <w:rFonts w:hint="eastAsia"/>
          <w:sz w:val="28"/>
          <w:szCs w:val="28"/>
        </w:rPr>
        <w:t>內政部國土測繪中心測量儀器校正實驗室（以下簡稱本實驗室）執行</w:t>
      </w:r>
      <w:proofErr w:type="gramStart"/>
      <w:r w:rsidR="006D0505" w:rsidRPr="001C24F6">
        <w:rPr>
          <w:rFonts w:hint="eastAsia"/>
          <w:sz w:val="28"/>
          <w:szCs w:val="28"/>
        </w:rPr>
        <w:t>小像幅航拍</w:t>
      </w:r>
      <w:proofErr w:type="gramEnd"/>
      <w:r w:rsidR="00EE63FD" w:rsidRPr="001C24F6">
        <w:rPr>
          <w:rFonts w:hint="eastAsia"/>
          <w:sz w:val="28"/>
          <w:szCs w:val="28"/>
        </w:rPr>
        <w:t>攝影機</w:t>
      </w:r>
      <w:r w:rsidRPr="001C24F6">
        <w:rPr>
          <w:rFonts w:hint="eastAsia"/>
          <w:sz w:val="28"/>
          <w:szCs w:val="28"/>
        </w:rPr>
        <w:t>校正作業</w:t>
      </w:r>
      <w:r w:rsidR="000B506A" w:rsidRPr="001C24F6">
        <w:rPr>
          <w:rFonts w:hint="eastAsia"/>
          <w:sz w:val="28"/>
          <w:szCs w:val="28"/>
        </w:rPr>
        <w:t>(</w:t>
      </w:r>
      <w:r w:rsidR="000B506A" w:rsidRPr="001C24F6">
        <w:rPr>
          <w:rFonts w:hint="eastAsia"/>
          <w:sz w:val="28"/>
          <w:szCs w:val="28"/>
        </w:rPr>
        <w:t>以下簡稱本校正作業</w:t>
      </w:r>
      <w:r w:rsidR="000B506A" w:rsidRPr="001C24F6">
        <w:rPr>
          <w:rFonts w:hint="eastAsia"/>
          <w:sz w:val="28"/>
          <w:szCs w:val="28"/>
        </w:rPr>
        <w:t>)</w:t>
      </w:r>
      <w:r w:rsidRPr="001C24F6">
        <w:rPr>
          <w:rFonts w:hint="eastAsia"/>
          <w:sz w:val="28"/>
          <w:szCs w:val="28"/>
        </w:rPr>
        <w:t>所產生的校正結果詳列於本報告內</w:t>
      </w:r>
      <w:r w:rsidR="0063343A" w:rsidRPr="001C24F6">
        <w:rPr>
          <w:rFonts w:hint="eastAsia"/>
          <w:sz w:val="28"/>
          <w:szCs w:val="28"/>
        </w:rPr>
        <w:t>，僅對本校正件負責</w:t>
      </w:r>
      <w:r w:rsidRPr="001C24F6">
        <w:rPr>
          <w:rFonts w:hint="eastAsia"/>
          <w:sz w:val="28"/>
          <w:szCs w:val="28"/>
        </w:rPr>
        <w:t>。</w:t>
      </w:r>
    </w:p>
    <w:p w:rsidR="0049554A" w:rsidRPr="001C24F6" w:rsidRDefault="0049554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1C24F6">
        <w:rPr>
          <w:rFonts w:hint="eastAsia"/>
          <w:sz w:val="28"/>
          <w:szCs w:val="28"/>
        </w:rPr>
        <w:t>本報告內的數值是本實驗室環境下執行校正所得的結果。爾後使用該校正件時，儀器之準確度則依使用時之環境狀況與使用頻率而定。</w:t>
      </w:r>
    </w:p>
    <w:p w:rsidR="0049554A" w:rsidRPr="001C24F6" w:rsidRDefault="0063343A" w:rsidP="00E751FC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1C24F6">
        <w:rPr>
          <w:rFonts w:hint="eastAsia"/>
          <w:sz w:val="28"/>
          <w:szCs w:val="28"/>
        </w:rPr>
        <w:t>未得到本實驗室同意，本報告不得節錄或部分複製，但全部複製除外</w:t>
      </w:r>
      <w:r w:rsidR="0049554A" w:rsidRPr="001C24F6">
        <w:rPr>
          <w:rFonts w:hint="eastAsia"/>
          <w:sz w:val="28"/>
          <w:szCs w:val="28"/>
        </w:rPr>
        <w:t>。</w:t>
      </w:r>
    </w:p>
    <w:p w:rsidR="00137184" w:rsidRPr="001C24F6" w:rsidRDefault="0049554A" w:rsidP="00137184">
      <w:pPr>
        <w:numPr>
          <w:ilvl w:val="0"/>
          <w:numId w:val="14"/>
        </w:numPr>
        <w:tabs>
          <w:tab w:val="clear" w:pos="390"/>
        </w:tabs>
        <w:snapToGrid w:val="0"/>
        <w:spacing w:beforeLines="50" w:before="120" w:line="360" w:lineRule="auto"/>
        <w:ind w:leftChars="200" w:left="707" w:rightChars="200" w:right="480" w:hanging="227"/>
        <w:jc w:val="both"/>
        <w:rPr>
          <w:sz w:val="28"/>
          <w:szCs w:val="28"/>
        </w:rPr>
      </w:pPr>
      <w:r w:rsidRPr="001C24F6">
        <w:rPr>
          <w:rFonts w:hint="eastAsia"/>
          <w:sz w:val="28"/>
          <w:szCs w:val="28"/>
        </w:rPr>
        <w:t>為確保校正件之準確度，請</w:t>
      </w:r>
      <w:proofErr w:type="gramStart"/>
      <w:r w:rsidRPr="001C24F6">
        <w:rPr>
          <w:rFonts w:hint="eastAsia"/>
          <w:sz w:val="28"/>
          <w:szCs w:val="28"/>
        </w:rPr>
        <w:t>依送校</w:t>
      </w:r>
      <w:proofErr w:type="gramEnd"/>
      <w:r w:rsidRPr="001C24F6">
        <w:rPr>
          <w:rFonts w:hint="eastAsia"/>
          <w:sz w:val="28"/>
          <w:szCs w:val="28"/>
        </w:rPr>
        <w:t>單位訂定之校正週期，</w:t>
      </w:r>
      <w:proofErr w:type="gramStart"/>
      <w:r w:rsidRPr="001C24F6">
        <w:rPr>
          <w:rFonts w:hint="eastAsia"/>
          <w:sz w:val="28"/>
          <w:szCs w:val="28"/>
        </w:rPr>
        <w:t>按時送校</w:t>
      </w:r>
      <w:proofErr w:type="gramEnd"/>
      <w:r w:rsidRPr="001C24F6">
        <w:rPr>
          <w:rFonts w:hint="eastAsia"/>
          <w:sz w:val="28"/>
          <w:szCs w:val="28"/>
        </w:rPr>
        <w:t>。</w:t>
      </w:r>
    </w:p>
    <w:p w:rsidR="00137184" w:rsidRPr="001C24F6" w:rsidRDefault="00137184" w:rsidP="006307D1">
      <w:pPr>
        <w:tabs>
          <w:tab w:val="left" w:pos="4536"/>
        </w:tabs>
        <w:jc w:val="both"/>
        <w:sectPr w:rsidR="00137184" w:rsidRPr="001C24F6" w:rsidSect="00043F9A">
          <w:headerReference w:type="default" r:id="rId11"/>
          <w:footerReference w:type="default" r:id="rId12"/>
          <w:pgSz w:w="11907" w:h="16840" w:code="9"/>
          <w:pgMar w:top="1134" w:right="1134" w:bottom="1134" w:left="1134" w:header="567" w:footer="567" w:gutter="0"/>
          <w:pgNumType w:start="1"/>
          <w:cols w:space="720"/>
          <w:docGrid w:linePitch="326"/>
        </w:sectPr>
      </w:pPr>
    </w:p>
    <w:p w:rsidR="006307D1" w:rsidRPr="001C24F6" w:rsidRDefault="006307D1" w:rsidP="006307D1">
      <w:pPr>
        <w:tabs>
          <w:tab w:val="left" w:pos="4536"/>
        </w:tabs>
        <w:jc w:val="both"/>
      </w:pPr>
      <w:r w:rsidRPr="001C24F6">
        <w:rPr>
          <w:rFonts w:hint="eastAsia"/>
        </w:rPr>
        <w:lastRenderedPageBreak/>
        <w:t>校正項目</w:t>
      </w:r>
      <w:r w:rsidRPr="001C24F6">
        <w:t>：</w:t>
      </w:r>
      <w:proofErr w:type="gramStart"/>
      <w:r w:rsidR="006D0505" w:rsidRPr="001C24F6">
        <w:rPr>
          <w:rFonts w:hint="eastAsia"/>
        </w:rPr>
        <w:t>小像幅航拍</w:t>
      </w:r>
      <w:proofErr w:type="gramEnd"/>
      <w:r w:rsidRPr="001C24F6">
        <w:t>攝影機</w:t>
      </w:r>
      <w:r w:rsidRPr="001C24F6">
        <w:rPr>
          <w:rFonts w:hint="eastAsia"/>
        </w:rPr>
        <w:tab/>
      </w:r>
      <w:r w:rsidRPr="001C24F6">
        <w:t>收件日期：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nowCaseRecDateY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年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nowCaseRecDateM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月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nowCaseRecDateD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日</w:t>
      </w:r>
    </w:p>
    <w:p w:rsidR="006307D1" w:rsidRPr="001C24F6" w:rsidRDefault="006307D1" w:rsidP="006307D1">
      <w:pPr>
        <w:tabs>
          <w:tab w:val="left" w:pos="4536"/>
        </w:tabs>
        <w:jc w:val="both"/>
      </w:pPr>
      <w:r w:rsidRPr="001C24F6">
        <w:t>廠牌：</w:t>
      </w:r>
      <w:r w:rsidR="00DA7E4A" w:rsidRPr="00DA7E4A">
        <w:t>{</w:t>
      </w:r>
      <w:proofErr w:type="spellStart"/>
      <w:r w:rsidR="00DA7E4A" w:rsidRPr="00DA7E4A">
        <w:t>nowCaseItemChop</w:t>
      </w:r>
      <w:proofErr w:type="spellEnd"/>
      <w:r w:rsidR="00DA7E4A" w:rsidRPr="00DA7E4A">
        <w:t>}</w:t>
      </w:r>
      <w:r w:rsidRPr="001C24F6">
        <w:rPr>
          <w:rFonts w:hint="eastAsia"/>
        </w:rPr>
        <w:tab/>
      </w:r>
      <w:r w:rsidR="002E04D4">
        <w:rPr>
          <w:rFonts w:hint="eastAsia"/>
        </w:rPr>
        <w:t>校正</w:t>
      </w:r>
      <w:r w:rsidR="002E04D4">
        <w:rPr>
          <w:rFonts w:hint="eastAsia"/>
        </w:rPr>
        <w:t>(</w:t>
      </w:r>
      <w:proofErr w:type="gramStart"/>
      <w:r w:rsidRPr="001C24F6">
        <w:t>航</w:t>
      </w:r>
      <w:r w:rsidRPr="001C24F6">
        <w:rPr>
          <w:rFonts w:hint="eastAsia"/>
        </w:rPr>
        <w:t>拍</w:t>
      </w:r>
      <w:proofErr w:type="gramEnd"/>
      <w:r w:rsidR="002E04D4">
        <w:rPr>
          <w:rFonts w:hint="eastAsia"/>
        </w:rPr>
        <w:t>)</w:t>
      </w:r>
      <w:r w:rsidRPr="001C24F6">
        <w:t>日期：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nowCaseFlyDateY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年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nowCaseFlyDateM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月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nowCaseFlyDateD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日</w:t>
      </w:r>
    </w:p>
    <w:p w:rsidR="006307D1" w:rsidRPr="001C24F6" w:rsidRDefault="006307D1" w:rsidP="006307D1">
      <w:pPr>
        <w:tabs>
          <w:tab w:val="left" w:pos="4536"/>
        </w:tabs>
        <w:jc w:val="both"/>
      </w:pPr>
      <w:r w:rsidRPr="001C24F6">
        <w:t>型號：</w:t>
      </w:r>
      <w:r w:rsidR="00DA7E4A" w:rsidRPr="00DA7E4A">
        <w:t>{</w:t>
      </w:r>
      <w:proofErr w:type="spellStart"/>
      <w:r w:rsidR="00DA7E4A" w:rsidRPr="00DA7E4A">
        <w:t>nowCaseItemModel</w:t>
      </w:r>
      <w:proofErr w:type="spellEnd"/>
      <w:r w:rsidR="00DA7E4A" w:rsidRPr="00DA7E4A">
        <w:t>}</w:t>
      </w:r>
      <w:r w:rsidRPr="001C24F6">
        <w:rPr>
          <w:rFonts w:hint="eastAsia"/>
        </w:rPr>
        <w:tab/>
      </w:r>
      <w:r w:rsidRPr="001C24F6">
        <w:t>作業地點：</w:t>
      </w:r>
      <w:proofErr w:type="gramStart"/>
      <w:r w:rsidR="006D0505" w:rsidRPr="001C24F6">
        <w:rPr>
          <w:rFonts w:hint="eastAsia"/>
        </w:rPr>
        <w:t>小像幅航拍</w:t>
      </w:r>
      <w:proofErr w:type="gramEnd"/>
      <w:r w:rsidR="006D0505" w:rsidRPr="001C24F6">
        <w:rPr>
          <w:rFonts w:hint="eastAsia"/>
        </w:rPr>
        <w:t>攝影機</w:t>
      </w:r>
      <w:r w:rsidRPr="001C24F6">
        <w:rPr>
          <w:rFonts w:hint="eastAsia"/>
        </w:rPr>
        <w:t>校正場</w:t>
      </w:r>
    </w:p>
    <w:p w:rsidR="006307D1" w:rsidRPr="001C24F6" w:rsidRDefault="006307D1" w:rsidP="006307D1">
      <w:pPr>
        <w:tabs>
          <w:tab w:val="left" w:pos="4536"/>
        </w:tabs>
        <w:jc w:val="both"/>
      </w:pPr>
      <w:r w:rsidRPr="001C24F6">
        <w:t>序號：</w:t>
      </w:r>
      <w:r w:rsidR="00DA7E4A" w:rsidRPr="00DA7E4A">
        <w:t>{</w:t>
      </w:r>
      <w:proofErr w:type="spellStart"/>
      <w:r w:rsidR="00DA7E4A" w:rsidRPr="00DA7E4A">
        <w:t>nowCaseItemSN</w:t>
      </w:r>
      <w:proofErr w:type="spellEnd"/>
      <w:r w:rsidR="00DA7E4A" w:rsidRPr="00DA7E4A">
        <w:t>}</w:t>
      </w:r>
      <w:r w:rsidRPr="001C24F6">
        <w:rPr>
          <w:rFonts w:hint="eastAsia"/>
        </w:rPr>
        <w:tab/>
      </w:r>
      <w:r w:rsidRPr="001C24F6">
        <w:rPr>
          <w:rFonts w:hint="eastAsia"/>
        </w:rPr>
        <w:t>參考值作業年度編號：</w:t>
      </w:r>
      <w:r w:rsidR="00DA7E4A" w:rsidRPr="00DA7E4A">
        <w:t>{</w:t>
      </w:r>
      <w:proofErr w:type="spellStart"/>
      <w:proofErr w:type="gramStart"/>
      <w:r w:rsidR="00DA7E4A" w:rsidRPr="00DA7E4A">
        <w:t>nowCaseRefPrjCode</w:t>
      </w:r>
      <w:proofErr w:type="spellEnd"/>
      <w:proofErr w:type="gramEnd"/>
      <w:r w:rsidR="00DA7E4A" w:rsidRPr="00DA7E4A">
        <w:t>}</w:t>
      </w:r>
    </w:p>
    <w:p w:rsidR="006307D1" w:rsidRPr="001C24F6" w:rsidRDefault="006307D1" w:rsidP="006307D1">
      <w:pPr>
        <w:tabs>
          <w:tab w:val="left" w:pos="4536"/>
        </w:tabs>
        <w:jc w:val="both"/>
      </w:pPr>
      <w:proofErr w:type="gramStart"/>
      <w:r w:rsidRPr="001C24F6">
        <w:rPr>
          <w:rFonts w:hint="eastAsia"/>
        </w:rPr>
        <w:t>感</w:t>
      </w:r>
      <w:proofErr w:type="gramEnd"/>
      <w:r w:rsidRPr="001C24F6">
        <w:rPr>
          <w:rFonts w:hint="eastAsia"/>
        </w:rPr>
        <w:t>測器尺寸：</w:t>
      </w:r>
      <w:r w:rsidR="00DA7E4A" w:rsidRPr="00DA7E4A">
        <w:t>{</w:t>
      </w:r>
      <w:proofErr w:type="spellStart"/>
      <w:r w:rsidR="00DA7E4A" w:rsidRPr="00DA7E4A">
        <w:t>nowCaseSizeX</w:t>
      </w:r>
      <w:proofErr w:type="spellEnd"/>
      <w:r w:rsidR="00DA7E4A" w:rsidRPr="00DA7E4A">
        <w:t>} cm × {</w:t>
      </w:r>
      <w:proofErr w:type="spellStart"/>
      <w:r w:rsidR="00DA7E4A" w:rsidRPr="00DA7E4A">
        <w:t>nowCaseSizeY</w:t>
      </w:r>
      <w:proofErr w:type="spellEnd"/>
      <w:r w:rsidR="00DA7E4A" w:rsidRPr="00DA7E4A">
        <w:t>} cm</w:t>
      </w:r>
      <w:r w:rsidRPr="001C24F6">
        <w:rPr>
          <w:rFonts w:hint="eastAsia"/>
        </w:rPr>
        <w:tab/>
      </w:r>
      <w:r w:rsidRPr="001C24F6">
        <w:rPr>
          <w:rFonts w:hint="eastAsia"/>
        </w:rPr>
        <w:t>參考值發布日期：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nowCaseRefPrjPublishDateY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年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nowCaseRefPrjPublishDateM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月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nowCaseRefPrjPublishDateD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日</w:t>
      </w:r>
    </w:p>
    <w:p w:rsidR="00221E01" w:rsidRPr="001C24F6" w:rsidRDefault="00221E01" w:rsidP="00043F9A">
      <w:pPr>
        <w:spacing w:before="240"/>
        <w:jc w:val="center"/>
        <w:rPr>
          <w:u w:val="single"/>
        </w:rPr>
      </w:pPr>
      <w:r w:rsidRPr="001C24F6">
        <w:rPr>
          <w:rFonts w:hAnsi="標楷體" w:hint="eastAsia"/>
          <w:u w:val="single"/>
        </w:rPr>
        <w:t>校正結果與說明</w:t>
      </w:r>
    </w:p>
    <w:p w:rsidR="00221E01" w:rsidRPr="001C24F6" w:rsidRDefault="00220E87" w:rsidP="007A1492">
      <w:pPr>
        <w:spacing w:line="400" w:lineRule="atLeast"/>
        <w:jc w:val="both"/>
      </w:pPr>
      <w:r w:rsidRPr="001C24F6">
        <w:t>一、</w:t>
      </w:r>
      <w:r w:rsidR="00221E01" w:rsidRPr="001C24F6">
        <w:t>校正結果：</w:t>
      </w:r>
    </w:p>
    <w:p w:rsidR="004260D9" w:rsidRPr="001C24F6" w:rsidRDefault="004260D9" w:rsidP="00467393">
      <w:pPr>
        <w:spacing w:line="400" w:lineRule="atLeast"/>
        <w:ind w:leftChars="118" w:left="523" w:hangingChars="100" w:hanging="240"/>
        <w:jc w:val="both"/>
      </w:pPr>
      <w:r w:rsidRPr="001C24F6">
        <w:t>1.</w:t>
      </w:r>
      <w:r w:rsidRPr="001C24F6">
        <w:t>平面方向幾何校正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194"/>
        <w:gridCol w:w="1320"/>
        <w:gridCol w:w="848"/>
        <w:gridCol w:w="848"/>
        <w:gridCol w:w="2105"/>
        <w:gridCol w:w="2314"/>
      </w:tblGrid>
      <w:tr w:rsidR="007F4F4C" w:rsidRPr="001C24F6" w:rsidTr="00CC1D57">
        <w:trPr>
          <w:cantSplit/>
          <w:trHeight w:val="734"/>
          <w:tblHeader/>
        </w:trPr>
        <w:tc>
          <w:tcPr>
            <w:tcW w:w="301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449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校正標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1C24F6">
              <w:rPr>
                <w:rFonts w:cs="Book Antiqua" w:hint="eastAsia"/>
                <w:sz w:val="20"/>
              </w:rPr>
              <w:t>點號</w:t>
            </w:r>
            <w:proofErr w:type="gramEnd"/>
          </w:p>
        </w:tc>
        <w:tc>
          <w:tcPr>
            <w:tcW w:w="964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1C24F6">
              <w:rPr>
                <w:rFonts w:cs="Book Antiqua" w:hint="eastAsia"/>
                <w:sz w:val="20"/>
              </w:rPr>
              <w:t>橫坐標器差</w:t>
            </w:r>
            <w:proofErr w:type="gramEnd"/>
            <w:r w:rsidRPr="001C24F6">
              <w:rPr>
                <w:rFonts w:cs="Book Antiqua"/>
                <w:sz w:val="20"/>
              </w:rPr>
              <w:t>(mm)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proofErr w:type="spellStart"/>
            <w:r w:rsidRPr="001C24F6">
              <w:rPr>
                <w:rFonts w:cs="Book Antiqua"/>
                <w:i/>
                <w:sz w:val="20"/>
              </w:rPr>
              <w:t>E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1C24F6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1C24F6">
              <w:rPr>
                <w:rFonts w:cs="Book Antiqua"/>
                <w:i/>
                <w:sz w:val="20"/>
              </w:rPr>
              <w:t>E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897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1C24F6">
              <w:rPr>
                <w:rFonts w:cs="Book Antiqua" w:hint="eastAsia"/>
                <w:sz w:val="20"/>
              </w:rPr>
              <w:t>縱坐標器差</w:t>
            </w:r>
            <w:proofErr w:type="gramEnd"/>
            <w:r w:rsidRPr="001C24F6">
              <w:rPr>
                <w:rFonts w:cs="Book Antiqua"/>
                <w:sz w:val="20"/>
              </w:rPr>
              <w:t>(mm)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r w:rsidRPr="001C24F6">
              <w:rPr>
                <w:rFonts w:cs="Book Antiqua"/>
                <w:i/>
                <w:sz w:val="20"/>
              </w:rPr>
              <w:t>N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m</w:t>
            </w:r>
            <w:r w:rsidRPr="001C24F6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1C24F6">
              <w:rPr>
                <w:rFonts w:cs="Book Antiqua"/>
                <w:i/>
                <w:sz w:val="20"/>
              </w:rPr>
              <w:t>N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1362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平面</w:t>
            </w:r>
            <w:proofErr w:type="gramStart"/>
            <w:r w:rsidRPr="001C24F6">
              <w:rPr>
                <w:rFonts w:cs="Book Antiqua" w:hint="eastAsia"/>
                <w:sz w:val="20"/>
              </w:rPr>
              <w:t>方向器差</w:t>
            </w:r>
            <w:proofErr w:type="gramEnd"/>
            <w:r w:rsidRPr="001C24F6">
              <w:rPr>
                <w:rFonts w:cs="Book Antiqua"/>
                <w:sz w:val="20"/>
              </w:rPr>
              <w:t>(mm)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i/>
                <w:sz w:val="20"/>
              </w:rPr>
              <w:t>Δ</w:t>
            </w:r>
            <w:r w:rsidRPr="001C24F6">
              <w:rPr>
                <w:rFonts w:cs="Book Antiqua"/>
                <w:i/>
                <w:sz w:val="20"/>
              </w:rPr>
              <w:t>S=((</w:t>
            </w:r>
            <w:proofErr w:type="spellStart"/>
            <w:r w:rsidRPr="001C24F6">
              <w:rPr>
                <w:rFonts w:cs="Book Antiqua"/>
                <w:i/>
                <w:sz w:val="20"/>
              </w:rPr>
              <w:t>E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1C24F6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1C24F6">
              <w:rPr>
                <w:rFonts w:cs="Book Antiqua"/>
                <w:i/>
                <w:sz w:val="20"/>
              </w:rPr>
              <w:t>E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  <w:r w:rsidRPr="001C24F6">
              <w:rPr>
                <w:rFonts w:cs="Book Antiqua"/>
                <w:i/>
                <w:sz w:val="20"/>
              </w:rPr>
              <w:t>)</w:t>
            </w:r>
            <w:r w:rsidRPr="001C24F6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1C24F6">
              <w:rPr>
                <w:rFonts w:cs="Book Antiqua"/>
                <w:i/>
                <w:sz w:val="20"/>
              </w:rPr>
              <w:t>+(N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m</w:t>
            </w:r>
            <w:r w:rsidRPr="001C24F6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1C24F6">
              <w:rPr>
                <w:rFonts w:cs="Book Antiqua"/>
                <w:i/>
                <w:sz w:val="20"/>
              </w:rPr>
              <w:t>N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  <w:r w:rsidRPr="001C24F6">
              <w:rPr>
                <w:rFonts w:cs="Book Antiqua"/>
                <w:i/>
                <w:sz w:val="20"/>
              </w:rPr>
              <w:t>)</w:t>
            </w:r>
            <w:r w:rsidRPr="001C24F6">
              <w:rPr>
                <w:rFonts w:cs="Book Antiqua"/>
                <w:i/>
                <w:sz w:val="20"/>
                <w:vertAlign w:val="superscript"/>
              </w:rPr>
              <w:t>2</w:t>
            </w:r>
            <w:r w:rsidRPr="001C24F6">
              <w:rPr>
                <w:rFonts w:cs="Book Antiqua"/>
                <w:i/>
                <w:sz w:val="20"/>
              </w:rPr>
              <w:t>)</w:t>
            </w:r>
            <w:r w:rsidRPr="001C24F6">
              <w:rPr>
                <w:rFonts w:cs="Book Antiqua"/>
                <w:i/>
                <w:sz w:val="20"/>
                <w:vertAlign w:val="superscript"/>
              </w:rPr>
              <w:t>0.5</w:t>
            </w:r>
          </w:p>
        </w:tc>
        <w:tc>
          <w:tcPr>
            <w:tcW w:w="1027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平面方向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擴充不確定度</w:t>
            </w:r>
            <w:r w:rsidRPr="001C24F6">
              <w:rPr>
                <w:rFonts w:cs="Book Antiqua"/>
                <w:sz w:val="20"/>
              </w:rPr>
              <w:t>(mm)</w:t>
            </w:r>
          </w:p>
        </w:tc>
      </w:tr>
      <w:tr w:rsidR="00DA7E4A" w:rsidRPr="001C24F6" w:rsidTr="00CC1D57">
        <w:trPr>
          <w:cantSplit/>
        </w:trPr>
        <w:tc>
          <w:tcPr>
            <w:tcW w:w="301" w:type="pct"/>
            <w:vAlign w:val="center"/>
          </w:tcPr>
          <w:p w:rsidR="00DA7E4A" w:rsidRPr="004C2C8E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{#</w:t>
            </w:r>
            <w:proofErr w:type="spellStart"/>
            <w:r>
              <w:rPr>
                <w:rFonts w:cs="Book Antiqua" w:hint="eastAsia"/>
              </w:rPr>
              <w:t>d</w:t>
            </w:r>
            <w:r>
              <w:rPr>
                <w:rFonts w:cs="Book Antiqua"/>
              </w:rPr>
              <w:t>efVerH</w:t>
            </w:r>
            <w:proofErr w:type="spellEnd"/>
            <w:r>
              <w:rPr>
                <w:rFonts w:cs="Book Antiqua" w:hint="eastAsia"/>
              </w:rPr>
              <w:t>}{i</w:t>
            </w:r>
            <w:r>
              <w:rPr>
                <w:rFonts w:cs="Book Antiqua"/>
              </w:rPr>
              <w:t>ndex</w:t>
            </w:r>
            <w:r>
              <w:rPr>
                <w:rFonts w:cs="Book Antiqua" w:hint="eastAsia"/>
              </w:rPr>
              <w:t>}</w:t>
            </w:r>
          </w:p>
        </w:tc>
        <w:tc>
          <w:tcPr>
            <w:tcW w:w="449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964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dx}</w:t>
            </w:r>
          </w:p>
        </w:tc>
        <w:tc>
          <w:tcPr>
            <w:tcW w:w="897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362" w:type="pct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dxy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027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fixUcH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defVerH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:rsidR="007F4F4C" w:rsidRPr="001C24F6" w:rsidRDefault="007F4F4C" w:rsidP="007F4F4C">
      <w:pPr>
        <w:spacing w:line="400" w:lineRule="atLeast"/>
        <w:jc w:val="both"/>
      </w:pPr>
      <w:r w:rsidRPr="001C24F6">
        <w:rPr>
          <w:rFonts w:hint="eastAsia"/>
        </w:rPr>
        <w:t>平面方向</w:t>
      </w:r>
      <w:proofErr w:type="gramStart"/>
      <w:r w:rsidRPr="001C24F6">
        <w:rPr>
          <w:rFonts w:hint="eastAsia"/>
        </w:rPr>
        <w:t>器差均</w:t>
      </w:r>
      <w:proofErr w:type="gramEnd"/>
      <w:r w:rsidRPr="001C24F6">
        <w:rPr>
          <w:rFonts w:hint="eastAsia"/>
        </w:rPr>
        <w:t>方根值：</w:t>
      </w:r>
      <w:r w:rsidRPr="001C24F6">
        <w:t xml:space="preserve"> </w:t>
      </w:r>
      <w:r w:rsidR="00DA7E4A" w:rsidRPr="00DA7E4A">
        <w:t>{</w:t>
      </w:r>
      <w:proofErr w:type="spellStart"/>
      <w:proofErr w:type="gramStart"/>
      <w:r w:rsidR="00DA7E4A" w:rsidRPr="00DA7E4A">
        <w:t>nowCaseRmseH</w:t>
      </w:r>
      <w:proofErr w:type="spellEnd"/>
      <w:proofErr w:type="gramEnd"/>
      <w:r w:rsidR="00DA7E4A" w:rsidRPr="00DA7E4A">
        <w:t>}</w:t>
      </w:r>
      <w:r w:rsidRPr="001C24F6">
        <w:t xml:space="preserve"> mm</w:t>
      </w:r>
    </w:p>
    <w:p w:rsidR="007F4F4C" w:rsidRPr="001C24F6" w:rsidRDefault="007F4F4C" w:rsidP="007F4F4C">
      <w:pPr>
        <w:spacing w:line="400" w:lineRule="atLeast"/>
        <w:ind w:left="283" w:hangingChars="118" w:hanging="283"/>
        <w:jc w:val="both"/>
      </w:pPr>
      <w:r w:rsidRPr="001C24F6">
        <w:rPr>
          <w:rFonts w:hint="eastAsia"/>
        </w:rPr>
        <w:t>※</w:t>
      </w:r>
      <w:proofErr w:type="gramStart"/>
      <w:r w:rsidRPr="001C24F6">
        <w:rPr>
          <w:rFonts w:hint="eastAsia"/>
        </w:rPr>
        <w:t>橫坐標器差及縱坐標器差之</w:t>
      </w:r>
      <w:proofErr w:type="gramEnd"/>
      <w:r w:rsidRPr="001C24F6">
        <w:rPr>
          <w:rFonts w:hint="eastAsia"/>
        </w:rPr>
        <w:t>成果，係配合擴充不確定度有效位數修整顯示；平面方向</w:t>
      </w:r>
      <w:proofErr w:type="gramStart"/>
      <w:r w:rsidRPr="001C24F6">
        <w:rPr>
          <w:rFonts w:hint="eastAsia"/>
        </w:rPr>
        <w:t>器差係</w:t>
      </w:r>
      <w:proofErr w:type="gramEnd"/>
      <w:r w:rsidRPr="001C24F6">
        <w:rPr>
          <w:rFonts w:hint="eastAsia"/>
        </w:rPr>
        <w:t>由非修整位數前之</w:t>
      </w:r>
      <w:proofErr w:type="gramStart"/>
      <w:r w:rsidRPr="001C24F6">
        <w:rPr>
          <w:rFonts w:hint="eastAsia"/>
        </w:rPr>
        <w:t>橫坐標器差及縱坐標器差計算</w:t>
      </w:r>
      <w:proofErr w:type="gramEnd"/>
      <w:r w:rsidRPr="001C24F6">
        <w:rPr>
          <w:rFonts w:hint="eastAsia"/>
        </w:rPr>
        <w:t>而得，倘</w:t>
      </w:r>
      <w:proofErr w:type="gramStart"/>
      <w:r w:rsidRPr="001C24F6">
        <w:rPr>
          <w:rFonts w:hint="eastAsia"/>
        </w:rPr>
        <w:t>逕</w:t>
      </w:r>
      <w:proofErr w:type="gramEnd"/>
      <w:r w:rsidRPr="001C24F6">
        <w:rPr>
          <w:rFonts w:hint="eastAsia"/>
        </w:rPr>
        <w:t>由表中成果計算將存有進位誤差。</w:t>
      </w:r>
    </w:p>
    <w:p w:rsidR="004260D9" w:rsidRPr="001C24F6" w:rsidRDefault="00B95163" w:rsidP="00043F9A">
      <w:pPr>
        <w:keepNext/>
        <w:spacing w:before="240" w:line="400" w:lineRule="atLeast"/>
        <w:ind w:leftChars="118" w:left="523" w:hangingChars="100" w:hanging="240"/>
        <w:jc w:val="both"/>
      </w:pPr>
      <w:r w:rsidRPr="001C24F6">
        <w:t>2.</w:t>
      </w:r>
      <w:r w:rsidR="004260D9" w:rsidRPr="001C24F6">
        <w:t>高程方向幾何校正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396"/>
        <w:gridCol w:w="1433"/>
        <w:gridCol w:w="2504"/>
        <w:gridCol w:w="3296"/>
      </w:tblGrid>
      <w:tr w:rsidR="007F4F4C" w:rsidRPr="001C24F6" w:rsidTr="00CC1D57">
        <w:trPr>
          <w:cantSplit/>
          <w:tblHeader/>
        </w:trPr>
        <w:tc>
          <w:tcPr>
            <w:tcW w:w="404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序號</w:t>
            </w:r>
          </w:p>
        </w:tc>
        <w:tc>
          <w:tcPr>
            <w:tcW w:w="583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校正標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proofErr w:type="gramStart"/>
            <w:r w:rsidRPr="001C24F6">
              <w:rPr>
                <w:rFonts w:cs="Book Antiqua" w:hint="eastAsia"/>
                <w:sz w:val="20"/>
              </w:rPr>
              <w:t>點號</w:t>
            </w:r>
            <w:proofErr w:type="gramEnd"/>
          </w:p>
        </w:tc>
        <w:tc>
          <w:tcPr>
            <w:tcW w:w="1801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高程</w:t>
            </w:r>
            <w:proofErr w:type="gramStart"/>
            <w:r w:rsidRPr="001C24F6">
              <w:rPr>
                <w:rFonts w:cs="Book Antiqua" w:hint="eastAsia"/>
                <w:sz w:val="20"/>
              </w:rPr>
              <w:t>方向器差</w:t>
            </w:r>
            <w:proofErr w:type="gramEnd"/>
            <w:r w:rsidRPr="001C24F6">
              <w:rPr>
                <w:rFonts w:cs="Book Antiqua"/>
                <w:sz w:val="20"/>
              </w:rPr>
              <w:t>(mm)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i/>
                <w:sz w:val="20"/>
              </w:rPr>
            </w:pPr>
            <w:proofErr w:type="spellStart"/>
            <w:r w:rsidRPr="001C24F6">
              <w:rPr>
                <w:rFonts w:cs="Book Antiqua"/>
                <w:i/>
                <w:sz w:val="20"/>
              </w:rPr>
              <w:t>h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m</w:t>
            </w:r>
            <w:proofErr w:type="spellEnd"/>
            <w:r w:rsidRPr="001C24F6">
              <w:rPr>
                <w:rFonts w:cs="Book Antiqua"/>
                <w:i/>
                <w:sz w:val="20"/>
              </w:rPr>
              <w:sym w:font="Symbol" w:char="F02D"/>
            </w:r>
            <w:proofErr w:type="spellStart"/>
            <w:r w:rsidRPr="001C24F6">
              <w:rPr>
                <w:rFonts w:cs="Book Antiqua"/>
                <w:i/>
                <w:sz w:val="20"/>
              </w:rPr>
              <w:t>h</w:t>
            </w:r>
            <w:r w:rsidRPr="001C24F6">
              <w:rPr>
                <w:rFonts w:cs="Book Antiqua"/>
                <w:i/>
                <w:sz w:val="20"/>
                <w:vertAlign w:val="subscript"/>
              </w:rPr>
              <w:t>r</w:t>
            </w:r>
            <w:proofErr w:type="spellEnd"/>
          </w:p>
        </w:tc>
        <w:tc>
          <w:tcPr>
            <w:tcW w:w="2212" w:type="pct"/>
            <w:vAlign w:val="center"/>
          </w:tcPr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高程方向</w:t>
            </w:r>
          </w:p>
          <w:p w:rsidR="007F4F4C" w:rsidRPr="001C24F6" w:rsidRDefault="007F4F4C" w:rsidP="00F5354A">
            <w:pPr>
              <w:pStyle w:val="11"/>
              <w:ind w:left="0" w:right="0"/>
              <w:jc w:val="center"/>
              <w:rPr>
                <w:rFonts w:cs="Book Antiqua"/>
                <w:sz w:val="20"/>
              </w:rPr>
            </w:pPr>
            <w:r w:rsidRPr="001C24F6">
              <w:rPr>
                <w:rFonts w:cs="Book Antiqua" w:hint="eastAsia"/>
                <w:sz w:val="20"/>
              </w:rPr>
              <w:t>擴充不確定度</w:t>
            </w:r>
            <w:r w:rsidRPr="001C24F6">
              <w:rPr>
                <w:rFonts w:cs="Book Antiqua"/>
                <w:sz w:val="20"/>
              </w:rPr>
              <w:t>(mm)</w:t>
            </w:r>
          </w:p>
        </w:tc>
      </w:tr>
      <w:tr w:rsidR="00DA7E4A" w:rsidRPr="001C24F6" w:rsidTr="00CC1D57">
        <w:trPr>
          <w:cantSplit/>
        </w:trPr>
        <w:tc>
          <w:tcPr>
            <w:tcW w:w="404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#</w:t>
            </w:r>
            <w:proofErr w:type="spellStart"/>
            <w:r>
              <w:rPr>
                <w:rFonts w:cs="Book Antiqua"/>
              </w:rPr>
              <w:t>defVerV</w:t>
            </w:r>
            <w:proofErr w:type="spellEnd"/>
            <w:r>
              <w:rPr>
                <w:rFonts w:cs="Book Antiqua"/>
              </w:rPr>
              <w:t>}{index}</w:t>
            </w:r>
          </w:p>
        </w:tc>
        <w:tc>
          <w:tcPr>
            <w:tcW w:w="583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ptName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1801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 w:hint="eastAsia"/>
              </w:rPr>
              <w:t>{</w:t>
            </w:r>
            <w:proofErr w:type="spellStart"/>
            <w:r>
              <w:rPr>
                <w:rFonts w:cs="Book Antiqua"/>
              </w:rPr>
              <w:t>dz</w:t>
            </w:r>
            <w:proofErr w:type="spellEnd"/>
            <w:r>
              <w:rPr>
                <w:rFonts w:cs="Book Antiqua"/>
              </w:rPr>
              <w:t>}</w:t>
            </w:r>
          </w:p>
        </w:tc>
        <w:tc>
          <w:tcPr>
            <w:tcW w:w="2212" w:type="pct"/>
            <w:vAlign w:val="center"/>
          </w:tcPr>
          <w:p w:rsidR="00DA7E4A" w:rsidRPr="00C80F0F" w:rsidRDefault="00DA7E4A" w:rsidP="00DA7E4A">
            <w:pPr>
              <w:pStyle w:val="11"/>
              <w:jc w:val="center"/>
              <w:rPr>
                <w:rFonts w:cs="Book Antiqua"/>
              </w:rPr>
            </w:pPr>
            <w:r>
              <w:rPr>
                <w:rFonts w:cs="Book Antiqua"/>
              </w:rPr>
              <w:t>{</w:t>
            </w:r>
            <w:proofErr w:type="spellStart"/>
            <w:r>
              <w:rPr>
                <w:rFonts w:cs="Book Antiqua"/>
              </w:rPr>
              <w:t>fixUcV</w:t>
            </w:r>
            <w:proofErr w:type="spellEnd"/>
            <w:r>
              <w:rPr>
                <w:rFonts w:cs="Book Antiqua"/>
              </w:rPr>
              <w:t>}</w:t>
            </w:r>
            <w:r>
              <w:rPr>
                <w:rFonts w:cs="Book Antiqua" w:hint="eastAsia"/>
              </w:rPr>
              <w:t>{</w:t>
            </w:r>
            <w:r>
              <w:rPr>
                <w:rFonts w:cs="Book Antiqua"/>
              </w:rPr>
              <w:t>/</w:t>
            </w:r>
            <w:proofErr w:type="spellStart"/>
            <w:r>
              <w:rPr>
                <w:rFonts w:cs="Book Antiqua"/>
              </w:rPr>
              <w:t>defVerV</w:t>
            </w:r>
            <w:proofErr w:type="spellEnd"/>
            <w:r>
              <w:rPr>
                <w:rFonts w:cs="Book Antiqua"/>
              </w:rPr>
              <w:t>}</w:t>
            </w:r>
          </w:p>
        </w:tc>
      </w:tr>
    </w:tbl>
    <w:p w:rsidR="007F4F4C" w:rsidRPr="001C24F6" w:rsidRDefault="007F4F4C" w:rsidP="007F4F4C">
      <w:pPr>
        <w:spacing w:line="400" w:lineRule="atLeast"/>
        <w:jc w:val="both"/>
      </w:pPr>
      <w:r w:rsidRPr="001C24F6">
        <w:rPr>
          <w:rFonts w:hint="eastAsia"/>
        </w:rPr>
        <w:t>高程方向</w:t>
      </w:r>
      <w:proofErr w:type="gramStart"/>
      <w:r w:rsidRPr="001C24F6">
        <w:rPr>
          <w:rFonts w:hint="eastAsia"/>
        </w:rPr>
        <w:t>器差均</w:t>
      </w:r>
      <w:proofErr w:type="gramEnd"/>
      <w:r w:rsidRPr="001C24F6">
        <w:rPr>
          <w:rFonts w:hint="eastAsia"/>
        </w:rPr>
        <w:t>方根值：</w:t>
      </w:r>
      <w:r w:rsidRPr="001C24F6">
        <w:t xml:space="preserve"> </w:t>
      </w:r>
      <w:r w:rsidR="00DA7E4A" w:rsidRPr="00DA7E4A">
        <w:t>{</w:t>
      </w:r>
      <w:proofErr w:type="spellStart"/>
      <w:proofErr w:type="gramStart"/>
      <w:r w:rsidR="00DA7E4A" w:rsidRPr="00DA7E4A">
        <w:t>nowCaseRmseV</w:t>
      </w:r>
      <w:proofErr w:type="spellEnd"/>
      <w:proofErr w:type="gramEnd"/>
      <w:r w:rsidR="00DA7E4A" w:rsidRPr="00DA7E4A">
        <w:t>}</w:t>
      </w:r>
      <w:r w:rsidRPr="001C24F6">
        <w:t xml:space="preserve"> mm</w:t>
      </w:r>
    </w:p>
    <w:p w:rsidR="003A53D3" w:rsidRPr="001C24F6" w:rsidRDefault="003A53D3" w:rsidP="00043F9A">
      <w:pPr>
        <w:keepNext/>
        <w:spacing w:before="240" w:line="400" w:lineRule="atLeast"/>
        <w:ind w:leftChars="118" w:left="523" w:hangingChars="100" w:hanging="240"/>
        <w:jc w:val="both"/>
      </w:pPr>
      <w:r w:rsidRPr="001C24F6">
        <w:t>3.</w:t>
      </w:r>
      <w:r w:rsidRPr="001C24F6">
        <w:rPr>
          <w:rFonts w:hint="eastAsia"/>
        </w:rPr>
        <w:t>符合性聲明</w:t>
      </w:r>
    </w:p>
    <w:p w:rsidR="003A53D3" w:rsidRPr="001C24F6" w:rsidRDefault="003A53D3" w:rsidP="003A53D3">
      <w:pPr>
        <w:spacing w:line="400" w:lineRule="atLeast"/>
        <w:ind w:leftChars="150" w:left="840" w:hangingChars="200" w:hanging="480"/>
        <w:jc w:val="both"/>
      </w:pPr>
      <w:r w:rsidRPr="001C24F6">
        <w:t>3.1</w:t>
      </w:r>
      <w:r w:rsidR="004132B9" w:rsidRPr="004132B9">
        <w:rPr>
          <w:rFonts w:hint="eastAsia"/>
        </w:rPr>
        <w:t>本報告以內政部「一千分之一數值航測地形圖成果檢查作業規定」（</w:t>
      </w:r>
      <w:r w:rsidR="004132B9" w:rsidRPr="004132B9">
        <w:rPr>
          <w:rFonts w:hint="eastAsia"/>
        </w:rPr>
        <w:t>100</w:t>
      </w:r>
      <w:r w:rsidR="004132B9" w:rsidRPr="004132B9">
        <w:rPr>
          <w:rFonts w:hint="eastAsia"/>
        </w:rPr>
        <w:t>年</w:t>
      </w:r>
      <w:r w:rsidR="004132B9" w:rsidRPr="004132B9">
        <w:rPr>
          <w:rFonts w:hint="eastAsia"/>
        </w:rPr>
        <w:t>2</w:t>
      </w:r>
      <w:r w:rsidR="004132B9" w:rsidRPr="004132B9">
        <w:rPr>
          <w:rFonts w:hint="eastAsia"/>
        </w:rPr>
        <w:t>月</w:t>
      </w:r>
      <w:r w:rsidR="004132B9" w:rsidRPr="004132B9">
        <w:rPr>
          <w:rFonts w:hint="eastAsia"/>
        </w:rPr>
        <w:t>9</w:t>
      </w:r>
      <w:r w:rsidR="004132B9" w:rsidRPr="004132B9">
        <w:rPr>
          <w:rFonts w:hint="eastAsia"/>
        </w:rPr>
        <w:t>日修訂）之內容為判斷標準。</w:t>
      </w:r>
    </w:p>
    <w:p w:rsidR="003A53D3" w:rsidRPr="001C24F6" w:rsidRDefault="003A53D3" w:rsidP="003A53D3">
      <w:pPr>
        <w:spacing w:line="400" w:lineRule="atLeast"/>
        <w:ind w:leftChars="150" w:left="840" w:hangingChars="200" w:hanging="480"/>
        <w:jc w:val="both"/>
      </w:pPr>
      <w:r w:rsidRPr="001C24F6">
        <w:t>3.2</w:t>
      </w:r>
      <w:r w:rsidR="004132B9" w:rsidRPr="004132B9">
        <w:rPr>
          <w:rFonts w:hint="eastAsia"/>
        </w:rPr>
        <w:t>本符合性聲明採用之決定規則係使用內政部「一千分之一數值航測地形圖成果檢查作業規定」（</w:t>
      </w:r>
      <w:r w:rsidR="004132B9" w:rsidRPr="004132B9">
        <w:rPr>
          <w:rFonts w:hint="eastAsia"/>
        </w:rPr>
        <w:t>100</w:t>
      </w:r>
      <w:r w:rsidR="004132B9" w:rsidRPr="004132B9">
        <w:rPr>
          <w:rFonts w:hint="eastAsia"/>
        </w:rPr>
        <w:t>年</w:t>
      </w:r>
      <w:r w:rsidR="004132B9" w:rsidRPr="004132B9">
        <w:rPr>
          <w:rFonts w:hint="eastAsia"/>
        </w:rPr>
        <w:t>2</w:t>
      </w:r>
      <w:r w:rsidR="004132B9" w:rsidRPr="004132B9">
        <w:rPr>
          <w:rFonts w:hint="eastAsia"/>
        </w:rPr>
        <w:t>月</w:t>
      </w:r>
      <w:r w:rsidR="004132B9" w:rsidRPr="004132B9">
        <w:rPr>
          <w:rFonts w:hint="eastAsia"/>
        </w:rPr>
        <w:t>9</w:t>
      </w:r>
      <w:r w:rsidR="004132B9" w:rsidRPr="004132B9">
        <w:rPr>
          <w:rFonts w:hint="eastAsia"/>
        </w:rPr>
        <w:t>日修訂）進行判定。</w:t>
      </w:r>
    </w:p>
    <w:p w:rsidR="00C959B8" w:rsidRPr="004132B9" w:rsidRDefault="003A53D3" w:rsidP="004132B9">
      <w:pPr>
        <w:keepNext/>
        <w:spacing w:line="400" w:lineRule="atLeast"/>
        <w:ind w:leftChars="150" w:left="840" w:hangingChars="200" w:hanging="480"/>
        <w:jc w:val="both"/>
      </w:pPr>
      <w:r w:rsidRPr="001C24F6">
        <w:t>3.</w:t>
      </w:r>
      <w:r w:rsidRPr="001C24F6">
        <w:rPr>
          <w:rFonts w:hint="eastAsia"/>
        </w:rPr>
        <w:t>3</w:t>
      </w:r>
      <w:r w:rsidRPr="001C24F6">
        <w:rPr>
          <w:rFonts w:hint="eastAsia"/>
        </w:rPr>
        <w:t>符合性判斷結果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8"/>
        <w:gridCol w:w="2407"/>
        <w:gridCol w:w="2407"/>
        <w:gridCol w:w="2407"/>
      </w:tblGrid>
      <w:tr w:rsidR="003A53D3" w:rsidRPr="001C24F6" w:rsidTr="00043F9A">
        <w:trPr>
          <w:cantSplit/>
          <w:tblHeader/>
        </w:trPr>
        <w:tc>
          <w:tcPr>
            <w:tcW w:w="1250" w:type="pct"/>
          </w:tcPr>
          <w:p w:rsidR="003A53D3" w:rsidRPr="001C24F6" w:rsidRDefault="003A53D3" w:rsidP="00F5354A">
            <w:pPr>
              <w:spacing w:line="400" w:lineRule="atLeast"/>
              <w:jc w:val="both"/>
            </w:pPr>
          </w:p>
        </w:tc>
        <w:tc>
          <w:tcPr>
            <w:tcW w:w="1250" w:type="pct"/>
          </w:tcPr>
          <w:p w:rsidR="003A53D3" w:rsidRPr="001C24F6" w:rsidRDefault="003A53D3" w:rsidP="00F5354A">
            <w:pPr>
              <w:spacing w:line="400" w:lineRule="atLeast"/>
              <w:jc w:val="center"/>
            </w:pPr>
            <w:proofErr w:type="gramStart"/>
            <w:r w:rsidRPr="001C24F6">
              <w:rPr>
                <w:rFonts w:hint="eastAsia"/>
              </w:rPr>
              <w:t>器差均</w:t>
            </w:r>
            <w:proofErr w:type="gramEnd"/>
            <w:r w:rsidRPr="001C24F6">
              <w:rPr>
                <w:rFonts w:hint="eastAsia"/>
              </w:rPr>
              <w:t>方根值</w:t>
            </w:r>
            <w:r w:rsidRPr="001C24F6">
              <w:rPr>
                <w:rFonts w:hint="eastAsia"/>
              </w:rPr>
              <w:t>(mm)</w:t>
            </w:r>
          </w:p>
        </w:tc>
        <w:tc>
          <w:tcPr>
            <w:tcW w:w="1250" w:type="pct"/>
          </w:tcPr>
          <w:p w:rsidR="003A53D3" w:rsidRPr="001C24F6" w:rsidRDefault="003A53D3" w:rsidP="00F5354A">
            <w:pPr>
              <w:spacing w:line="400" w:lineRule="atLeast"/>
              <w:jc w:val="center"/>
            </w:pPr>
            <w:r w:rsidRPr="001C24F6">
              <w:rPr>
                <w:rFonts w:hint="eastAsia"/>
              </w:rPr>
              <w:t>規範標準</w:t>
            </w:r>
            <w:r w:rsidRPr="001C24F6">
              <w:rPr>
                <w:rFonts w:hint="eastAsia"/>
              </w:rPr>
              <w:t>(mm)</w:t>
            </w:r>
          </w:p>
        </w:tc>
        <w:tc>
          <w:tcPr>
            <w:tcW w:w="1250" w:type="pct"/>
          </w:tcPr>
          <w:p w:rsidR="003A53D3" w:rsidRPr="001C24F6" w:rsidRDefault="003A53D3" w:rsidP="00F5354A">
            <w:pPr>
              <w:spacing w:line="400" w:lineRule="atLeast"/>
              <w:jc w:val="center"/>
            </w:pPr>
            <w:r w:rsidRPr="001C24F6">
              <w:rPr>
                <w:rFonts w:hint="eastAsia"/>
              </w:rPr>
              <w:t>判斷結果</w:t>
            </w:r>
          </w:p>
        </w:tc>
      </w:tr>
      <w:tr w:rsidR="00DA7E4A" w:rsidRPr="001C24F6" w:rsidTr="00043F9A">
        <w:trPr>
          <w:cantSplit/>
        </w:trPr>
        <w:tc>
          <w:tcPr>
            <w:tcW w:w="1250" w:type="pct"/>
          </w:tcPr>
          <w:p w:rsidR="00DA7E4A" w:rsidRPr="001C24F6" w:rsidRDefault="00DA7E4A" w:rsidP="00DA7E4A">
            <w:pPr>
              <w:spacing w:line="400" w:lineRule="atLeast"/>
              <w:jc w:val="both"/>
            </w:pPr>
            <w:r w:rsidRPr="001C24F6">
              <w:rPr>
                <w:rFonts w:hint="eastAsia"/>
              </w:rPr>
              <w:t>平面方向</w:t>
            </w:r>
          </w:p>
        </w:tc>
        <w:tc>
          <w:tcPr>
            <w:tcW w:w="1250" w:type="pct"/>
            <w:vAlign w:val="center"/>
          </w:tcPr>
          <w:p w:rsidR="00DA7E4A" w:rsidRPr="00C80F0F" w:rsidRDefault="00DA7E4A" w:rsidP="00DA7E4A">
            <w:pPr>
              <w:spacing w:line="400" w:lineRule="atLeast"/>
              <w:jc w:val="center"/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seH</w:t>
            </w:r>
            <w:proofErr w:type="spellEnd"/>
            <w:r>
              <w:t>}</w:t>
            </w:r>
          </w:p>
        </w:tc>
        <w:tc>
          <w:tcPr>
            <w:tcW w:w="1250" w:type="pct"/>
            <w:vAlign w:val="center"/>
          </w:tcPr>
          <w:p w:rsidR="00DA7E4A" w:rsidRPr="00C80F0F" w:rsidRDefault="00DA7E4A" w:rsidP="00DA7E4A">
            <w:pPr>
              <w:spacing w:line="400" w:lineRule="atLeast"/>
              <w:jc w:val="center"/>
            </w:pPr>
            <w:r>
              <w:rPr>
                <w:rFonts w:hint="eastAsia"/>
              </w:rPr>
              <w:t>250</w:t>
            </w:r>
          </w:p>
        </w:tc>
        <w:tc>
          <w:tcPr>
            <w:tcW w:w="1250" w:type="pct"/>
            <w:vAlign w:val="center"/>
          </w:tcPr>
          <w:p w:rsidR="00DA7E4A" w:rsidRPr="00C80F0F" w:rsidRDefault="00DA7E4A" w:rsidP="00DA7E4A">
            <w:pPr>
              <w:spacing w:line="400" w:lineRule="atLeast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通過</w:t>
            </w:r>
            <w:r w:rsidRPr="00C80F0F">
              <w:rPr>
                <w:rFonts w:hint="eastAsia"/>
                <w:color w:val="0000FF"/>
              </w:rPr>
              <w:t>/</w:t>
            </w:r>
            <w:r w:rsidRPr="00C80F0F">
              <w:rPr>
                <w:rFonts w:hint="eastAsia"/>
                <w:color w:val="0000FF"/>
              </w:rPr>
              <w:t>不</w:t>
            </w:r>
            <w:r>
              <w:rPr>
                <w:rFonts w:hint="eastAsia"/>
                <w:color w:val="0000FF"/>
              </w:rPr>
              <w:t>通過</w:t>
            </w:r>
          </w:p>
        </w:tc>
      </w:tr>
      <w:tr w:rsidR="00DA7E4A" w:rsidRPr="001C24F6" w:rsidTr="00043F9A">
        <w:trPr>
          <w:cantSplit/>
        </w:trPr>
        <w:tc>
          <w:tcPr>
            <w:tcW w:w="1250" w:type="pct"/>
          </w:tcPr>
          <w:p w:rsidR="00DA7E4A" w:rsidRPr="001C24F6" w:rsidRDefault="00DA7E4A" w:rsidP="00DA7E4A">
            <w:pPr>
              <w:spacing w:line="400" w:lineRule="atLeast"/>
              <w:jc w:val="both"/>
            </w:pPr>
            <w:r w:rsidRPr="001C24F6">
              <w:rPr>
                <w:rFonts w:hint="eastAsia"/>
              </w:rPr>
              <w:t>高程方向</w:t>
            </w:r>
          </w:p>
        </w:tc>
        <w:tc>
          <w:tcPr>
            <w:tcW w:w="1250" w:type="pct"/>
            <w:vAlign w:val="center"/>
          </w:tcPr>
          <w:p w:rsidR="00DA7E4A" w:rsidRPr="00C80F0F" w:rsidRDefault="00DA7E4A" w:rsidP="00DA7E4A">
            <w:pPr>
              <w:spacing w:line="400" w:lineRule="atLeast"/>
              <w:jc w:val="center"/>
            </w:pPr>
            <w:r>
              <w:t>{</w:t>
            </w:r>
            <w:proofErr w:type="spellStart"/>
            <w:r w:rsidRPr="00214BA6">
              <w:t>nowCase</w:t>
            </w:r>
            <w:r>
              <w:t>R</w:t>
            </w:r>
            <w:r>
              <w:rPr>
                <w:rFonts w:hint="eastAsia"/>
              </w:rPr>
              <w:t>m</w:t>
            </w:r>
            <w:r>
              <w:t>seV</w:t>
            </w:r>
            <w:proofErr w:type="spellEnd"/>
            <w:r>
              <w:t>}</w:t>
            </w:r>
          </w:p>
        </w:tc>
        <w:tc>
          <w:tcPr>
            <w:tcW w:w="1250" w:type="pct"/>
            <w:vAlign w:val="center"/>
          </w:tcPr>
          <w:p w:rsidR="00DA7E4A" w:rsidRPr="00C80F0F" w:rsidRDefault="00DA7E4A" w:rsidP="00DA7E4A">
            <w:pPr>
              <w:spacing w:line="400" w:lineRule="atLeast"/>
              <w:jc w:val="center"/>
            </w:pPr>
            <w:r>
              <w:rPr>
                <w:rFonts w:hint="eastAsia"/>
              </w:rPr>
              <w:t>424</w:t>
            </w:r>
          </w:p>
        </w:tc>
        <w:tc>
          <w:tcPr>
            <w:tcW w:w="1250" w:type="pct"/>
            <w:vAlign w:val="center"/>
          </w:tcPr>
          <w:p w:rsidR="00DA7E4A" w:rsidRPr="00C80F0F" w:rsidRDefault="00DA7E4A" w:rsidP="00DA7E4A">
            <w:pPr>
              <w:spacing w:line="400" w:lineRule="atLeast"/>
              <w:jc w:val="center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通過</w:t>
            </w:r>
            <w:r w:rsidRPr="00C80F0F">
              <w:rPr>
                <w:rFonts w:hint="eastAsia"/>
                <w:color w:val="0000FF"/>
              </w:rPr>
              <w:t>/</w:t>
            </w:r>
            <w:r w:rsidRPr="00C80F0F">
              <w:rPr>
                <w:rFonts w:hint="eastAsia"/>
                <w:color w:val="0000FF"/>
              </w:rPr>
              <w:t>不</w:t>
            </w:r>
            <w:r>
              <w:rPr>
                <w:rFonts w:hint="eastAsia"/>
                <w:color w:val="0000FF"/>
              </w:rPr>
              <w:t>通過</w:t>
            </w:r>
          </w:p>
        </w:tc>
      </w:tr>
    </w:tbl>
    <w:p w:rsidR="004260D9" w:rsidRPr="001C24F6" w:rsidRDefault="004260D9" w:rsidP="00043F9A">
      <w:pPr>
        <w:keepNext/>
        <w:spacing w:before="240" w:line="400" w:lineRule="atLeast"/>
        <w:jc w:val="both"/>
      </w:pPr>
      <w:proofErr w:type="gramStart"/>
      <w:r w:rsidRPr="001C24F6">
        <w:lastRenderedPageBreak/>
        <w:t>註</w:t>
      </w:r>
      <w:proofErr w:type="gramEnd"/>
      <w:r w:rsidRPr="001C24F6">
        <w:t>1</w:t>
      </w:r>
      <w:r w:rsidRPr="001C24F6">
        <w:t>：航空攝影飛航參數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08"/>
        <w:gridCol w:w="4121"/>
      </w:tblGrid>
      <w:tr w:rsidR="003F1F82" w:rsidRPr="001C24F6" w:rsidTr="004132B9">
        <w:trPr>
          <w:cantSplit/>
        </w:trPr>
        <w:tc>
          <w:tcPr>
            <w:tcW w:w="2860" w:type="pct"/>
          </w:tcPr>
          <w:p w:rsidR="003F1F82" w:rsidRPr="001C24F6" w:rsidRDefault="003F1F82" w:rsidP="00042A91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航線總數量</w:t>
            </w:r>
            <w:r w:rsidRPr="001C24F6">
              <w:rPr>
                <w:rFonts w:cs="Book Antiqua" w:hint="eastAsia"/>
              </w:rPr>
              <w:t xml:space="preserve"> (</w:t>
            </w:r>
            <w:r w:rsidRPr="001C24F6">
              <w:rPr>
                <w:rFonts w:cs="Book Antiqua" w:hint="eastAsia"/>
              </w:rPr>
              <w:t>條</w:t>
            </w:r>
            <w:r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3F1F82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nowCaseStr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3F1F82" w:rsidRPr="001C24F6" w:rsidTr="004132B9">
        <w:trPr>
          <w:cantSplit/>
        </w:trPr>
        <w:tc>
          <w:tcPr>
            <w:tcW w:w="2860" w:type="pct"/>
          </w:tcPr>
          <w:p w:rsidR="003F1F82" w:rsidRPr="001C24F6" w:rsidRDefault="003F1F82" w:rsidP="00042A91">
            <w:pPr>
              <w:pStyle w:val="11"/>
              <w:ind w:left="597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南北向航線數量</w:t>
            </w:r>
            <w:r w:rsidRPr="001C24F6">
              <w:rPr>
                <w:rFonts w:cs="Book Antiqua" w:hint="eastAsia"/>
              </w:rPr>
              <w:t xml:space="preserve"> (</w:t>
            </w:r>
            <w:r w:rsidRPr="001C24F6">
              <w:rPr>
                <w:rFonts w:cs="Book Antiqua" w:hint="eastAsia"/>
              </w:rPr>
              <w:t>條</w:t>
            </w:r>
            <w:r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3F1F82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nowCaseStrNSac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3F1F82" w:rsidRPr="001C24F6" w:rsidTr="004132B9">
        <w:trPr>
          <w:cantSplit/>
        </w:trPr>
        <w:tc>
          <w:tcPr>
            <w:tcW w:w="2860" w:type="pct"/>
          </w:tcPr>
          <w:p w:rsidR="003F1F82" w:rsidRPr="001C24F6" w:rsidRDefault="003F1F82" w:rsidP="00042A91">
            <w:pPr>
              <w:pStyle w:val="11"/>
              <w:ind w:left="597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東西向航線數量</w:t>
            </w:r>
            <w:r w:rsidRPr="001C24F6">
              <w:rPr>
                <w:rFonts w:cs="Book Antiqua" w:hint="eastAsia"/>
              </w:rPr>
              <w:t xml:space="preserve"> (</w:t>
            </w:r>
            <w:r w:rsidRPr="001C24F6">
              <w:rPr>
                <w:rFonts w:cs="Book Antiqua" w:hint="eastAsia"/>
              </w:rPr>
              <w:t>條</w:t>
            </w:r>
            <w:r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204F74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nowCaseStrEWac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4260D9" w:rsidRPr="001C24F6" w:rsidTr="004132B9">
        <w:trPr>
          <w:cantSplit/>
        </w:trPr>
        <w:tc>
          <w:tcPr>
            <w:tcW w:w="2860" w:type="pct"/>
          </w:tcPr>
          <w:p w:rsidR="004260D9" w:rsidRPr="001C24F6" w:rsidRDefault="004260D9" w:rsidP="00B52F0F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像片前後重疊率</w:t>
            </w:r>
            <w:r w:rsidR="00AD396F" w:rsidRPr="001C24F6">
              <w:rPr>
                <w:rFonts w:cs="Book Antiqua" w:hint="eastAsia"/>
              </w:rPr>
              <w:t xml:space="preserve"> </w:t>
            </w:r>
            <w:r w:rsidR="004132B9" w:rsidRPr="004132B9">
              <w:rPr>
                <w:rFonts w:cs="Book Antiqua"/>
              </w:rPr>
              <w:t>End lap</w:t>
            </w:r>
            <w:r w:rsidR="00AD396F" w:rsidRPr="001C24F6">
              <w:rPr>
                <w:rFonts w:cs="Book Antiqua" w:hint="eastAsia"/>
              </w:rPr>
              <w:t xml:space="preserve"> </w:t>
            </w:r>
            <w:r w:rsidRPr="001C24F6">
              <w:rPr>
                <w:rFonts w:cs="Book Antiqua" w:hint="eastAsia"/>
              </w:rPr>
              <w:t>(%)</w:t>
            </w:r>
          </w:p>
        </w:tc>
        <w:tc>
          <w:tcPr>
            <w:tcW w:w="2140" w:type="pct"/>
            <w:vAlign w:val="center"/>
          </w:tcPr>
          <w:p w:rsidR="004260D9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nowCaseEndLapAc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4260D9" w:rsidRPr="001C24F6" w:rsidTr="004132B9">
        <w:trPr>
          <w:cantSplit/>
        </w:trPr>
        <w:tc>
          <w:tcPr>
            <w:tcW w:w="2860" w:type="pct"/>
          </w:tcPr>
          <w:p w:rsidR="004260D9" w:rsidRPr="001C24F6" w:rsidRDefault="004260D9" w:rsidP="00B52F0F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像片側向重疊率</w:t>
            </w:r>
            <w:r w:rsidR="00AD396F" w:rsidRPr="001C24F6">
              <w:rPr>
                <w:rFonts w:cs="Book Antiqua" w:hint="eastAsia"/>
              </w:rPr>
              <w:t xml:space="preserve"> </w:t>
            </w:r>
            <w:r w:rsidR="004132B9" w:rsidRPr="004132B9">
              <w:rPr>
                <w:rFonts w:cs="Book Antiqua"/>
              </w:rPr>
              <w:t>Side lap</w:t>
            </w:r>
            <w:r w:rsidR="00AD396F" w:rsidRPr="001C24F6">
              <w:rPr>
                <w:rFonts w:cs="Book Antiqua" w:hint="eastAsia"/>
              </w:rPr>
              <w:t xml:space="preserve"> </w:t>
            </w:r>
            <w:r w:rsidRPr="001C24F6">
              <w:rPr>
                <w:rFonts w:cs="Book Antiqua" w:hint="eastAsia"/>
              </w:rPr>
              <w:t>(%)</w:t>
            </w:r>
          </w:p>
        </w:tc>
        <w:tc>
          <w:tcPr>
            <w:tcW w:w="2140" w:type="pct"/>
            <w:vAlign w:val="center"/>
          </w:tcPr>
          <w:p w:rsidR="004260D9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nowCaseSideLapAc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4132B9" w:rsidRPr="001C24F6" w:rsidTr="004132B9">
        <w:trPr>
          <w:cantSplit/>
        </w:trPr>
        <w:tc>
          <w:tcPr>
            <w:tcW w:w="2860" w:type="pct"/>
          </w:tcPr>
          <w:p w:rsidR="004132B9" w:rsidRPr="001C24F6" w:rsidRDefault="004132B9" w:rsidP="00B52F0F">
            <w:pPr>
              <w:pStyle w:val="11"/>
              <w:rPr>
                <w:rFonts w:cs="Book Antiqua"/>
              </w:rPr>
            </w:pPr>
            <w:r w:rsidRPr="004132B9">
              <w:rPr>
                <w:rFonts w:cs="Book Antiqua" w:hint="eastAsia"/>
              </w:rPr>
              <w:t>飛航</w:t>
            </w:r>
            <w:proofErr w:type="gramStart"/>
            <w:r w:rsidRPr="004132B9">
              <w:rPr>
                <w:rFonts w:cs="Book Antiqua" w:hint="eastAsia"/>
              </w:rPr>
              <w:t>橢</w:t>
            </w:r>
            <w:proofErr w:type="gramEnd"/>
            <w:r w:rsidRPr="004132B9">
              <w:rPr>
                <w:rFonts w:cs="Book Antiqua" w:hint="eastAsia"/>
              </w:rPr>
              <w:t>球高</w:t>
            </w:r>
            <w:r w:rsidRPr="004132B9">
              <w:rPr>
                <w:rFonts w:cs="Book Antiqua" w:hint="eastAsia"/>
              </w:rPr>
              <w:t>(m)</w:t>
            </w:r>
          </w:p>
        </w:tc>
        <w:tc>
          <w:tcPr>
            <w:tcW w:w="2140" w:type="pct"/>
            <w:vAlign w:val="center"/>
          </w:tcPr>
          <w:p w:rsidR="004132B9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nowCaseEllHac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3F1F82" w:rsidRPr="001C24F6" w:rsidTr="004132B9">
        <w:trPr>
          <w:cantSplit/>
        </w:trPr>
        <w:tc>
          <w:tcPr>
            <w:tcW w:w="2860" w:type="pct"/>
          </w:tcPr>
          <w:p w:rsidR="003F1F82" w:rsidRPr="001C24F6" w:rsidRDefault="004132B9" w:rsidP="00042A91">
            <w:pPr>
              <w:pStyle w:val="11"/>
              <w:rPr>
                <w:rFonts w:cs="Book Antiqua"/>
              </w:rPr>
            </w:pPr>
            <w:proofErr w:type="gramStart"/>
            <w:r w:rsidRPr="004132B9">
              <w:rPr>
                <w:rFonts w:cs="Book Antiqua" w:hint="eastAsia"/>
              </w:rPr>
              <w:t>飛航離地</w:t>
            </w:r>
            <w:proofErr w:type="gramEnd"/>
            <w:r w:rsidRPr="004132B9">
              <w:rPr>
                <w:rFonts w:cs="Book Antiqua" w:hint="eastAsia"/>
              </w:rPr>
              <w:t>高</w:t>
            </w:r>
            <w:r w:rsidRPr="004132B9">
              <w:rPr>
                <w:rFonts w:cs="Book Antiqua" w:hint="eastAsia"/>
              </w:rPr>
              <w:t>AGL (Above Ground Level; m)</w:t>
            </w:r>
          </w:p>
        </w:tc>
        <w:tc>
          <w:tcPr>
            <w:tcW w:w="2140" w:type="pct"/>
            <w:vAlign w:val="center"/>
          </w:tcPr>
          <w:p w:rsidR="003F1F82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nowCaseAGLac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4260D9" w:rsidRPr="001C24F6" w:rsidTr="004132B9">
        <w:trPr>
          <w:cantSplit/>
        </w:trPr>
        <w:tc>
          <w:tcPr>
            <w:tcW w:w="2860" w:type="pct"/>
          </w:tcPr>
          <w:p w:rsidR="004260D9" w:rsidRPr="001C24F6" w:rsidRDefault="004260D9" w:rsidP="00B52F0F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地面像素解析度</w:t>
            </w:r>
            <w:r w:rsidRPr="001C24F6">
              <w:rPr>
                <w:rFonts w:cs="Book Antiqua"/>
              </w:rPr>
              <w:t>GSD</w:t>
            </w:r>
            <w:r w:rsidRPr="001C24F6">
              <w:rPr>
                <w:rFonts w:cs="Book Antiqua" w:hint="eastAsia"/>
              </w:rPr>
              <w:t xml:space="preserve"> (cm) </w:t>
            </w:r>
          </w:p>
        </w:tc>
        <w:tc>
          <w:tcPr>
            <w:tcW w:w="2140" w:type="pct"/>
            <w:vAlign w:val="center"/>
          </w:tcPr>
          <w:p w:rsidR="004260D9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nowCaseGSDac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</w:tbl>
    <w:p w:rsidR="006F0C6D" w:rsidRPr="001C24F6" w:rsidRDefault="003E05CC" w:rsidP="00043F9A">
      <w:pPr>
        <w:keepNext/>
        <w:spacing w:before="240" w:line="400" w:lineRule="atLeast"/>
        <w:jc w:val="both"/>
      </w:pPr>
      <w:proofErr w:type="gramStart"/>
      <w:r w:rsidRPr="001C24F6">
        <w:t>註</w:t>
      </w:r>
      <w:proofErr w:type="gramEnd"/>
      <w:r w:rsidR="006F0C6D" w:rsidRPr="001C24F6">
        <w:t>2</w:t>
      </w:r>
      <w:r w:rsidR="006F0C6D" w:rsidRPr="001C24F6">
        <w:t>：空中三角平差</w:t>
      </w:r>
      <w:r w:rsidR="002A4203" w:rsidRPr="001C24F6">
        <w:rPr>
          <w:rFonts w:hint="eastAsia"/>
        </w:rPr>
        <w:t>使用</w:t>
      </w:r>
      <w:r w:rsidR="0022063C" w:rsidRPr="001C24F6">
        <w:t>相關</w:t>
      </w:r>
      <w:r w:rsidR="006F0C6D" w:rsidRPr="001C24F6">
        <w:t>參數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92"/>
        <w:gridCol w:w="4237"/>
      </w:tblGrid>
      <w:tr w:rsidR="006F0C6D" w:rsidRPr="001C24F6" w:rsidTr="004132B9">
        <w:trPr>
          <w:cantSplit/>
        </w:trPr>
        <w:tc>
          <w:tcPr>
            <w:tcW w:w="2860" w:type="pct"/>
          </w:tcPr>
          <w:p w:rsidR="006F0C6D" w:rsidRPr="001C24F6" w:rsidRDefault="006F0C6D" w:rsidP="00B52F0F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焦距</w:t>
            </w:r>
            <w:r w:rsidR="00AD396F" w:rsidRPr="001C24F6">
              <w:rPr>
                <w:rFonts w:cs="Book Antiqua" w:hint="eastAsia"/>
              </w:rPr>
              <w:t xml:space="preserve"> </w:t>
            </w:r>
            <w:r w:rsidRPr="001C24F6">
              <w:rPr>
                <w:rFonts w:cs="Book Antiqua" w:hint="eastAsia"/>
              </w:rPr>
              <w:t>(</w:t>
            </w:r>
            <w:r w:rsidRPr="001C24F6">
              <w:rPr>
                <w:rFonts w:cs="Book Antiqua"/>
              </w:rPr>
              <w:t>m</w:t>
            </w:r>
            <w:r w:rsidRPr="001C24F6">
              <w:rPr>
                <w:rFonts w:cs="Book Antiqua" w:hint="eastAsia"/>
              </w:rPr>
              <w:t>m)</w:t>
            </w:r>
          </w:p>
        </w:tc>
        <w:tc>
          <w:tcPr>
            <w:tcW w:w="2140" w:type="pct"/>
            <w:vAlign w:val="center"/>
          </w:tcPr>
          <w:p w:rsidR="006F0C6D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nowCaseFocal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6F0C6D" w:rsidRPr="001C24F6" w:rsidTr="004132B9">
        <w:trPr>
          <w:cantSplit/>
        </w:trPr>
        <w:tc>
          <w:tcPr>
            <w:tcW w:w="2860" w:type="pct"/>
          </w:tcPr>
          <w:p w:rsidR="006F0C6D" w:rsidRPr="001C24F6" w:rsidRDefault="006F0C6D" w:rsidP="00B52F0F">
            <w:pPr>
              <w:pStyle w:val="11"/>
              <w:rPr>
                <w:rFonts w:cs="Book Antiqua"/>
              </w:rPr>
            </w:pPr>
            <w:proofErr w:type="gramStart"/>
            <w:r w:rsidRPr="001C24F6">
              <w:rPr>
                <w:rFonts w:cs="Book Antiqua" w:hint="eastAsia"/>
              </w:rPr>
              <w:t>像主點</w:t>
            </w:r>
            <w:proofErr w:type="gramEnd"/>
            <w:r w:rsidRPr="001C24F6">
              <w:rPr>
                <w:rFonts w:cs="Book Antiqua" w:hint="eastAsia"/>
              </w:rPr>
              <w:t>坐標</w:t>
            </w:r>
            <w:r w:rsidR="00160AC5" w:rsidRPr="001C24F6">
              <w:rPr>
                <w:rFonts w:cs="Book Antiqua" w:hint="eastAsia"/>
              </w:rPr>
              <w:t xml:space="preserve"> </w:t>
            </w:r>
            <w:r w:rsidRPr="001C24F6">
              <w:rPr>
                <w:rFonts w:cs="Book Antiqua" w:hint="eastAsia"/>
              </w:rPr>
              <w:t>(</w:t>
            </w:r>
            <w:r w:rsidRPr="001C24F6">
              <w:rPr>
                <w:rFonts w:cs="Book Antiqua"/>
              </w:rPr>
              <w:t>m</w:t>
            </w:r>
            <w:r w:rsidRPr="001C24F6">
              <w:rPr>
                <w:rFonts w:cs="Book Antiqua" w:hint="eastAsia"/>
              </w:rPr>
              <w:t>m)</w:t>
            </w:r>
          </w:p>
        </w:tc>
        <w:tc>
          <w:tcPr>
            <w:tcW w:w="2140" w:type="pct"/>
            <w:vAlign w:val="center"/>
          </w:tcPr>
          <w:p w:rsidR="006F0C6D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nowCasePPAx</w:t>
            </w:r>
            <w:proofErr w:type="spellEnd"/>
            <w:r w:rsidRPr="00DA7E4A">
              <w:rPr>
                <w:rFonts w:cs="Book Antiqua"/>
              </w:rPr>
              <w:t>},{</w:t>
            </w:r>
            <w:proofErr w:type="spellStart"/>
            <w:r w:rsidRPr="00DA7E4A">
              <w:rPr>
                <w:rFonts w:cs="Book Antiqua"/>
              </w:rPr>
              <w:t>nowCasePPAy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2A4203" w:rsidRPr="001C24F6" w:rsidTr="004132B9">
        <w:trPr>
          <w:cantSplit/>
        </w:trPr>
        <w:tc>
          <w:tcPr>
            <w:tcW w:w="2860" w:type="pct"/>
          </w:tcPr>
          <w:p w:rsidR="002A4203" w:rsidRPr="001C24F6" w:rsidRDefault="002A4203" w:rsidP="00B52F0F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鏡頭畸變差參數</w:t>
            </w:r>
          </w:p>
        </w:tc>
        <w:tc>
          <w:tcPr>
            <w:tcW w:w="2140" w:type="pct"/>
            <w:vAlign w:val="center"/>
          </w:tcPr>
          <w:p w:rsidR="00C12F57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nowCaseDist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6F0C6D" w:rsidRPr="001C24F6" w:rsidTr="004132B9">
        <w:trPr>
          <w:cantSplit/>
        </w:trPr>
        <w:tc>
          <w:tcPr>
            <w:tcW w:w="2860" w:type="pct"/>
          </w:tcPr>
          <w:p w:rsidR="006F0C6D" w:rsidRPr="001C24F6" w:rsidRDefault="006F0C6D" w:rsidP="00B52F0F">
            <w:pPr>
              <w:pStyle w:val="11"/>
              <w:rPr>
                <w:rFonts w:cs="Book Antiqua"/>
              </w:rPr>
            </w:pPr>
            <w:proofErr w:type="gramStart"/>
            <w:r w:rsidRPr="001C24F6">
              <w:rPr>
                <w:rFonts w:cs="Book Antiqua" w:hint="eastAsia"/>
              </w:rPr>
              <w:t>像元大小</w:t>
            </w:r>
            <w:proofErr w:type="gramEnd"/>
            <w:r w:rsidRPr="001C24F6">
              <w:rPr>
                <w:rFonts w:cs="Book Antiqua" w:hint="eastAsia"/>
              </w:rPr>
              <w:t xml:space="preserve"> (</w:t>
            </w:r>
            <w:r w:rsidRPr="001C24F6">
              <w:rPr>
                <w:rFonts w:cs="Book Antiqua" w:hint="eastAsia"/>
              </w:rPr>
              <w:t>μ</w:t>
            </w:r>
            <w:r w:rsidRPr="001C24F6">
              <w:rPr>
                <w:rFonts w:cs="Book Antiqua" w:hint="eastAsia"/>
              </w:rPr>
              <w:t>m)</w:t>
            </w:r>
          </w:p>
        </w:tc>
        <w:tc>
          <w:tcPr>
            <w:tcW w:w="2140" w:type="pct"/>
            <w:vAlign w:val="center"/>
          </w:tcPr>
          <w:p w:rsidR="006F0C6D" w:rsidRPr="001C24F6" w:rsidRDefault="00DA7E4A" w:rsidP="00BA4513">
            <w:pPr>
              <w:adjustRightInd w:val="0"/>
              <w:snapToGrid w:val="0"/>
              <w:spacing w:line="320" w:lineRule="exact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nowCasePxSizeX</w:t>
            </w:r>
            <w:proofErr w:type="spellEnd"/>
            <w:r w:rsidRPr="00DA7E4A">
              <w:rPr>
                <w:rFonts w:cs="Book Antiqua"/>
              </w:rPr>
              <w:t>}x{</w:t>
            </w:r>
            <w:proofErr w:type="spellStart"/>
            <w:r w:rsidRPr="00DA7E4A">
              <w:rPr>
                <w:rFonts w:cs="Book Antiqua"/>
              </w:rPr>
              <w:t>nowCasePxSizeY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22063C" w:rsidRPr="001C24F6" w:rsidTr="004132B9">
        <w:trPr>
          <w:cantSplit/>
        </w:trPr>
        <w:tc>
          <w:tcPr>
            <w:tcW w:w="2860" w:type="pct"/>
          </w:tcPr>
          <w:p w:rsidR="0022063C" w:rsidRPr="001C24F6" w:rsidRDefault="0022063C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平差使用的像片總數量</w:t>
            </w:r>
            <w:r w:rsidR="00160AC5" w:rsidRPr="001C24F6">
              <w:rPr>
                <w:rFonts w:cs="Book Antiqua" w:hint="eastAsia"/>
              </w:rPr>
              <w:t xml:space="preserve"> </w:t>
            </w:r>
            <w:r w:rsidR="00B52713" w:rsidRPr="001C24F6">
              <w:rPr>
                <w:rFonts w:cs="Book Antiqua" w:hint="eastAsia"/>
              </w:rPr>
              <w:t>(</w:t>
            </w:r>
            <w:r w:rsidRPr="001C24F6">
              <w:rPr>
                <w:rFonts w:cs="Book Antiqua" w:hint="eastAsia"/>
              </w:rPr>
              <w:t>片</w:t>
            </w:r>
            <w:r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22063C" w:rsidRPr="001C24F6" w:rsidRDefault="00DA7E4A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nowCaseImgNo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0D1E0A" w:rsidRPr="001C24F6" w:rsidTr="004132B9">
        <w:trPr>
          <w:cantSplit/>
        </w:trPr>
        <w:tc>
          <w:tcPr>
            <w:tcW w:w="2860" w:type="pct"/>
          </w:tcPr>
          <w:p w:rsidR="000D1E0A" w:rsidRPr="001C24F6" w:rsidRDefault="000D1E0A" w:rsidP="00B52F0F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平差使用校正標總數</w:t>
            </w:r>
            <w:r w:rsidRPr="001C24F6">
              <w:rPr>
                <w:rFonts w:cs="Book Antiqua" w:hint="eastAsia"/>
              </w:rPr>
              <w:t xml:space="preserve"> (</w:t>
            </w:r>
            <w:r w:rsidRPr="001C24F6">
              <w:rPr>
                <w:rFonts w:cs="Book Antiqua" w:hint="eastAsia"/>
              </w:rPr>
              <w:t>點</w:t>
            </w:r>
            <w:r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0D1E0A" w:rsidRPr="001C24F6" w:rsidRDefault="00DA7E4A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nowCaseMeaPt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22063C" w:rsidRPr="001C24F6" w:rsidTr="004132B9">
        <w:trPr>
          <w:cantSplit/>
        </w:trPr>
        <w:tc>
          <w:tcPr>
            <w:tcW w:w="2860" w:type="pct"/>
          </w:tcPr>
          <w:p w:rsidR="0022063C" w:rsidRPr="001C24F6" w:rsidRDefault="000D1E0A" w:rsidP="000D1E0A">
            <w:pPr>
              <w:pStyle w:val="11"/>
              <w:ind w:left="597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作為</w:t>
            </w:r>
            <w:r w:rsidR="0022063C" w:rsidRPr="001C24F6">
              <w:rPr>
                <w:rFonts w:cs="Book Antiqua" w:hint="eastAsia"/>
              </w:rPr>
              <w:t>控制點數量</w:t>
            </w:r>
            <w:r w:rsidR="0022063C" w:rsidRPr="001C24F6">
              <w:rPr>
                <w:rFonts w:cs="Book Antiqua" w:hint="eastAsia"/>
              </w:rPr>
              <w:t xml:space="preserve"> (</w:t>
            </w:r>
            <w:r w:rsidR="0022063C" w:rsidRPr="001C24F6">
              <w:rPr>
                <w:rFonts w:cs="Book Antiqua" w:hint="eastAsia"/>
              </w:rPr>
              <w:t>點</w:t>
            </w:r>
            <w:r w:rsidR="0022063C"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22063C" w:rsidRPr="001C24F6" w:rsidRDefault="00DA7E4A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nowCaseCrtNo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  <w:tr w:rsidR="0022063C" w:rsidRPr="001C24F6" w:rsidTr="004132B9">
        <w:trPr>
          <w:cantSplit/>
        </w:trPr>
        <w:tc>
          <w:tcPr>
            <w:tcW w:w="2860" w:type="pct"/>
          </w:tcPr>
          <w:p w:rsidR="0022063C" w:rsidRPr="001C24F6" w:rsidRDefault="000D1E0A" w:rsidP="000D1E0A">
            <w:pPr>
              <w:pStyle w:val="11"/>
              <w:ind w:left="597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作為</w:t>
            </w:r>
            <w:r w:rsidR="00591ACC" w:rsidRPr="001C24F6">
              <w:rPr>
                <w:rFonts w:cs="Book Antiqua" w:hint="eastAsia"/>
              </w:rPr>
              <w:t>檢核點</w:t>
            </w:r>
            <w:r w:rsidR="00761793" w:rsidRPr="001C24F6">
              <w:rPr>
                <w:rFonts w:cs="Book Antiqua" w:hint="eastAsia"/>
              </w:rPr>
              <w:t>數量</w:t>
            </w:r>
            <w:r w:rsidR="00591ACC" w:rsidRPr="001C24F6">
              <w:rPr>
                <w:rFonts w:cs="Book Antiqua" w:hint="eastAsia"/>
              </w:rPr>
              <w:t xml:space="preserve"> (</w:t>
            </w:r>
            <w:r w:rsidR="00591ACC" w:rsidRPr="001C24F6">
              <w:rPr>
                <w:rFonts w:cs="Book Antiqua" w:hint="eastAsia"/>
              </w:rPr>
              <w:t>點</w:t>
            </w:r>
            <w:r w:rsidR="00591ACC" w:rsidRPr="001C24F6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22063C" w:rsidRPr="001C24F6" w:rsidRDefault="00DA7E4A" w:rsidP="00BA4513">
            <w:pPr>
              <w:pStyle w:val="11"/>
              <w:spacing w:before="0" w:line="320" w:lineRule="exact"/>
              <w:ind w:left="0" w:right="0"/>
              <w:rPr>
                <w:rFonts w:cs="Book Antiqua"/>
              </w:rPr>
            </w:pPr>
            <w:r w:rsidRPr="00DA7E4A">
              <w:rPr>
                <w:rFonts w:cs="Book Antiqua"/>
              </w:rPr>
              <w:t>{</w:t>
            </w:r>
            <w:proofErr w:type="spellStart"/>
            <w:r w:rsidRPr="00DA7E4A">
              <w:rPr>
                <w:rFonts w:cs="Book Antiqua"/>
              </w:rPr>
              <w:t>nowCaseChkNo</w:t>
            </w:r>
            <w:proofErr w:type="spellEnd"/>
            <w:r w:rsidRPr="00DA7E4A">
              <w:rPr>
                <w:rFonts w:cs="Book Antiqua"/>
              </w:rPr>
              <w:t>}</w:t>
            </w:r>
          </w:p>
        </w:tc>
      </w:tr>
    </w:tbl>
    <w:p w:rsidR="006D0505" w:rsidRPr="001C24F6" w:rsidRDefault="006D0505" w:rsidP="00043F9A">
      <w:pPr>
        <w:keepNext/>
        <w:spacing w:before="240" w:line="400" w:lineRule="atLeast"/>
        <w:jc w:val="both"/>
      </w:pPr>
      <w:proofErr w:type="gramStart"/>
      <w:r w:rsidRPr="001C24F6">
        <w:rPr>
          <w:rFonts w:hint="eastAsia"/>
        </w:rPr>
        <w:t>註</w:t>
      </w:r>
      <w:proofErr w:type="gramEnd"/>
      <w:r w:rsidRPr="001C24F6">
        <w:t>3</w:t>
      </w:r>
      <w:r w:rsidRPr="001C24F6">
        <w:rPr>
          <w:rFonts w:hint="eastAsia"/>
        </w:rPr>
        <w:t>：顧客預處理軟體資訊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5508"/>
        <w:gridCol w:w="4121"/>
      </w:tblGrid>
      <w:tr w:rsidR="001354A8" w:rsidRPr="001C24F6" w:rsidTr="004132B9">
        <w:trPr>
          <w:cantSplit/>
        </w:trPr>
        <w:tc>
          <w:tcPr>
            <w:tcW w:w="2860" w:type="pct"/>
          </w:tcPr>
          <w:p w:rsidR="001354A8" w:rsidRPr="001C24F6" w:rsidRDefault="001354A8" w:rsidP="000520DB">
            <w:pPr>
              <w:pStyle w:val="11"/>
              <w:rPr>
                <w:rFonts w:cs="Book Antiqua"/>
              </w:rPr>
            </w:pPr>
            <w:proofErr w:type="gramStart"/>
            <w:r w:rsidRPr="001354A8">
              <w:rPr>
                <w:rFonts w:cs="Book Antiqua" w:hint="eastAsia"/>
              </w:rPr>
              <w:t>送校影像</w:t>
            </w:r>
            <w:proofErr w:type="gramEnd"/>
            <w:r w:rsidRPr="001354A8">
              <w:rPr>
                <w:rFonts w:cs="Book Antiqua" w:hint="eastAsia"/>
              </w:rPr>
              <w:t>是否為畸變差已糾正影像</w:t>
            </w:r>
            <w:r w:rsidRPr="001354A8">
              <w:rPr>
                <w:rFonts w:cs="Book Antiqua" w:hint="eastAsia"/>
              </w:rPr>
              <w:t>(</w:t>
            </w:r>
            <w:proofErr w:type="spellStart"/>
            <w:r w:rsidRPr="001354A8">
              <w:rPr>
                <w:rFonts w:cs="Book Antiqua" w:hint="eastAsia"/>
              </w:rPr>
              <w:t>Undistortion</w:t>
            </w:r>
            <w:proofErr w:type="spellEnd"/>
            <w:r w:rsidRPr="001354A8">
              <w:rPr>
                <w:rFonts w:cs="Book Antiqua" w:hint="eastAsia"/>
              </w:rPr>
              <w:t>)</w:t>
            </w:r>
          </w:p>
        </w:tc>
        <w:tc>
          <w:tcPr>
            <w:tcW w:w="2140" w:type="pct"/>
            <w:vAlign w:val="center"/>
          </w:tcPr>
          <w:p w:rsidR="001354A8" w:rsidRPr="001C24F6" w:rsidRDefault="001A0E06" w:rsidP="000520DB">
            <w:pPr>
              <w:jc w:val="center"/>
            </w:pPr>
            <w:r>
              <w:t>{</w:t>
            </w:r>
            <w:r w:rsidRPr="001A0E06">
              <w:t>nowCaseUndist</w:t>
            </w:r>
            <w:bookmarkStart w:id="0" w:name="_GoBack"/>
            <w:bookmarkEnd w:id="0"/>
            <w:r>
              <w:t>}</w:t>
            </w:r>
          </w:p>
        </w:tc>
      </w:tr>
      <w:tr w:rsidR="006D0505" w:rsidRPr="001C24F6" w:rsidTr="004132B9">
        <w:trPr>
          <w:cantSplit/>
        </w:trPr>
        <w:tc>
          <w:tcPr>
            <w:tcW w:w="2860" w:type="pct"/>
          </w:tcPr>
          <w:p w:rsidR="006D0505" w:rsidRPr="001C24F6" w:rsidRDefault="006D0505" w:rsidP="000520DB">
            <w:pPr>
              <w:pStyle w:val="11"/>
              <w:rPr>
                <w:rFonts w:cs="Book Antiqua"/>
              </w:rPr>
            </w:pPr>
            <w:r w:rsidRPr="001C24F6">
              <w:rPr>
                <w:rFonts w:cs="Book Antiqua" w:hint="eastAsia"/>
              </w:rPr>
              <w:t>鏡頭畸變差糾正軟體</w:t>
            </w:r>
            <w:r w:rsidRPr="001C24F6">
              <w:rPr>
                <w:rFonts w:cs="Book Antiqua"/>
              </w:rPr>
              <w:t>/</w:t>
            </w:r>
            <w:r w:rsidRPr="001C24F6">
              <w:rPr>
                <w:rFonts w:cs="Book Antiqua" w:hint="eastAsia"/>
              </w:rPr>
              <w:t>版本</w:t>
            </w:r>
          </w:p>
        </w:tc>
        <w:tc>
          <w:tcPr>
            <w:tcW w:w="2140" w:type="pct"/>
            <w:vAlign w:val="center"/>
          </w:tcPr>
          <w:p w:rsidR="006D0505" w:rsidRPr="001C24F6" w:rsidRDefault="001D5AF5" w:rsidP="000520DB">
            <w:pPr>
              <w:jc w:val="center"/>
            </w:pPr>
            <w:r>
              <w:rPr>
                <w:rFonts w:hint="eastAsia"/>
              </w:rPr>
              <w:t>{</w:t>
            </w:r>
            <w:proofErr w:type="spellStart"/>
            <w:r w:rsidRPr="001D5AF5">
              <w:t>nowCaseDistSoft</w:t>
            </w:r>
            <w:proofErr w:type="spellEnd"/>
            <w:r>
              <w:rPr>
                <w:rFonts w:hint="eastAsia"/>
              </w:rPr>
              <w:t>}</w:t>
            </w:r>
            <w:r w:rsidR="006D0505" w:rsidRPr="001C24F6">
              <w:t>/</w:t>
            </w:r>
            <w:r>
              <w:t>{</w:t>
            </w:r>
            <w:proofErr w:type="spellStart"/>
            <w:r w:rsidRPr="001D5AF5">
              <w:t>nowCaseDistVer</w:t>
            </w:r>
            <w:proofErr w:type="spellEnd"/>
            <w:r>
              <w:t>}</w:t>
            </w:r>
          </w:p>
        </w:tc>
      </w:tr>
    </w:tbl>
    <w:p w:rsidR="00221E01" w:rsidRPr="001C24F6" w:rsidRDefault="00220E87" w:rsidP="00BD7CE8">
      <w:pPr>
        <w:pageBreakBefore/>
        <w:widowControl/>
      </w:pPr>
      <w:r w:rsidRPr="001C24F6">
        <w:rPr>
          <w:rFonts w:hAnsi="標楷體" w:hint="eastAsia"/>
        </w:rPr>
        <w:lastRenderedPageBreak/>
        <w:t>二、</w:t>
      </w:r>
      <w:r w:rsidR="00221E01" w:rsidRPr="001C24F6">
        <w:rPr>
          <w:rFonts w:hAnsi="標楷體" w:hint="eastAsia"/>
        </w:rPr>
        <w:t>校正說明：</w:t>
      </w:r>
    </w:p>
    <w:p w:rsidR="00221E01" w:rsidRPr="001C24F6" w:rsidRDefault="00221E01" w:rsidP="00467393">
      <w:pPr>
        <w:spacing w:line="400" w:lineRule="atLeast"/>
        <w:ind w:leftChars="118" w:left="523" w:hangingChars="100" w:hanging="240"/>
        <w:jc w:val="both"/>
      </w:pPr>
      <w:r w:rsidRPr="001C24F6">
        <w:t>1</w:t>
      </w:r>
      <w:r w:rsidR="00741A5B" w:rsidRPr="001C24F6">
        <w:rPr>
          <w:rFonts w:hint="eastAsia"/>
        </w:rPr>
        <w:t>.</w:t>
      </w:r>
      <w:r w:rsidR="00821937" w:rsidRPr="001C24F6">
        <w:rPr>
          <w:rFonts w:hint="eastAsia"/>
        </w:rPr>
        <w:t>校正</w:t>
      </w:r>
      <w:r w:rsidRPr="001C24F6">
        <w:t>日期與地點</w:t>
      </w:r>
    </w:p>
    <w:p w:rsidR="00221E01" w:rsidRPr="001C24F6" w:rsidRDefault="0010665B" w:rsidP="00741A5B">
      <w:pPr>
        <w:spacing w:line="400" w:lineRule="atLeast"/>
        <w:ind w:leftChars="236" w:left="595" w:hangingChars="12" w:hanging="29"/>
        <w:jc w:val="both"/>
      </w:pPr>
      <w:r w:rsidRPr="001C24F6">
        <w:rPr>
          <w:rFonts w:hint="eastAsia"/>
        </w:rPr>
        <w:t>本校正作業係於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nowCaseFlyDateY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年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nowCaseFlyDateM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月</w:t>
      </w:r>
      <w:r w:rsidR="00DA7E4A" w:rsidRPr="00DA7E4A">
        <w:rPr>
          <w:rFonts w:hint="eastAsia"/>
        </w:rPr>
        <w:t>{</w:t>
      </w:r>
      <w:proofErr w:type="spellStart"/>
      <w:r w:rsidR="00DA7E4A" w:rsidRPr="00DA7E4A">
        <w:rPr>
          <w:rFonts w:hint="eastAsia"/>
        </w:rPr>
        <w:t>nowCaseFlyDateD</w:t>
      </w:r>
      <w:proofErr w:type="spellEnd"/>
      <w:r w:rsidR="00DA7E4A" w:rsidRPr="00DA7E4A">
        <w:rPr>
          <w:rFonts w:hint="eastAsia"/>
        </w:rPr>
        <w:t>}</w:t>
      </w:r>
      <w:r w:rsidR="00DA7E4A" w:rsidRPr="00DA7E4A">
        <w:rPr>
          <w:rFonts w:hint="eastAsia"/>
        </w:rPr>
        <w:t>日</w:t>
      </w:r>
      <w:r w:rsidRPr="001C24F6">
        <w:rPr>
          <w:rFonts w:hint="eastAsia"/>
        </w:rPr>
        <w:t>執行航空攝影。本實驗</w:t>
      </w:r>
      <w:r w:rsidR="00D55FF0" w:rsidRPr="001C24F6">
        <w:rPr>
          <w:rFonts w:hint="eastAsia"/>
        </w:rPr>
        <w:t>室</w:t>
      </w:r>
      <w:r w:rsidRPr="001C24F6">
        <w:rPr>
          <w:rFonts w:hint="eastAsia"/>
        </w:rPr>
        <w:t>設置之</w:t>
      </w:r>
      <w:proofErr w:type="gramStart"/>
      <w:r w:rsidR="00EC2148" w:rsidRPr="001C24F6">
        <w:rPr>
          <w:rFonts w:hint="eastAsia"/>
        </w:rPr>
        <w:t>小像幅航拍</w:t>
      </w:r>
      <w:proofErr w:type="gramEnd"/>
      <w:r w:rsidR="00EC2148" w:rsidRPr="001C24F6">
        <w:rPr>
          <w:rFonts w:hint="eastAsia"/>
        </w:rPr>
        <w:t>攝影機</w:t>
      </w:r>
      <w:r w:rsidRPr="001C24F6">
        <w:rPr>
          <w:rFonts w:hint="eastAsia"/>
        </w:rPr>
        <w:t>校正場</w:t>
      </w:r>
      <w:r w:rsidR="00D55FF0" w:rsidRPr="001C24F6">
        <w:rPr>
          <w:rFonts w:hint="eastAsia"/>
        </w:rPr>
        <w:t>位於</w:t>
      </w:r>
      <w:r w:rsidRPr="001C24F6">
        <w:rPr>
          <w:rFonts w:hint="eastAsia"/>
        </w:rPr>
        <w:t>南投縣南崗工業區</w:t>
      </w:r>
      <w:r w:rsidR="00302B1D" w:rsidRPr="00302B1D">
        <w:rPr>
          <w:rFonts w:hint="eastAsia"/>
        </w:rPr>
        <w:t>（南投縣南投市南崗三路</w:t>
      </w:r>
      <w:r w:rsidR="00302B1D" w:rsidRPr="00302B1D">
        <w:rPr>
          <w:rFonts w:hint="eastAsia"/>
        </w:rPr>
        <w:t>21</w:t>
      </w:r>
      <w:r w:rsidR="00302B1D" w:rsidRPr="00302B1D">
        <w:rPr>
          <w:rFonts w:hint="eastAsia"/>
        </w:rPr>
        <w:t>號）</w:t>
      </w:r>
      <w:r w:rsidRPr="001C24F6">
        <w:rPr>
          <w:rFonts w:hint="eastAsia"/>
        </w:rPr>
        <w:t>，校正場內設置</w:t>
      </w:r>
      <w:r w:rsidR="002D1A9B" w:rsidRPr="001C24F6">
        <w:rPr>
          <w:rFonts w:hint="eastAsia"/>
        </w:rPr>
        <w:t>對</w:t>
      </w:r>
      <w:proofErr w:type="gramStart"/>
      <w:r w:rsidR="002D1A9B" w:rsidRPr="001C24F6">
        <w:rPr>
          <w:rFonts w:hint="eastAsia"/>
        </w:rPr>
        <w:t>空通視之</w:t>
      </w:r>
      <w:proofErr w:type="gramEnd"/>
      <w:r w:rsidR="002D1A9B" w:rsidRPr="001C24F6">
        <w:rPr>
          <w:rFonts w:hint="eastAsia"/>
        </w:rPr>
        <w:t>校正標</w:t>
      </w:r>
      <w:r w:rsidRPr="001C24F6">
        <w:rPr>
          <w:rFonts w:hint="eastAsia"/>
        </w:rPr>
        <w:t>，</w:t>
      </w:r>
      <w:r w:rsidR="00A875E7" w:rsidRPr="001C24F6">
        <w:rPr>
          <w:rFonts w:hint="eastAsia"/>
        </w:rPr>
        <w:t>位置及</w:t>
      </w:r>
      <w:r w:rsidRPr="001C24F6">
        <w:rPr>
          <w:rFonts w:hint="eastAsia"/>
        </w:rPr>
        <w:t>分布如</w:t>
      </w:r>
      <w:r w:rsidR="00EC2148" w:rsidRPr="001C24F6">
        <w:rPr>
          <w:rFonts w:hint="eastAsia"/>
        </w:rPr>
        <w:t>下</w:t>
      </w:r>
      <w:r w:rsidRPr="001C24F6">
        <w:rPr>
          <w:rFonts w:hint="eastAsia"/>
        </w:rPr>
        <w:t>圖</w:t>
      </w:r>
      <w:r w:rsidR="00A875E7" w:rsidRPr="001C24F6">
        <w:rPr>
          <w:rFonts w:hint="eastAsia"/>
        </w:rPr>
        <w:t>。</w:t>
      </w:r>
    </w:p>
    <w:p w:rsidR="00221E01" w:rsidRPr="001C24F6" w:rsidRDefault="00DA7E4A" w:rsidP="00221E01">
      <w:pPr>
        <w:ind w:left="600" w:hangingChars="250" w:hanging="600"/>
        <w:jc w:val="center"/>
      </w:pPr>
      <w:r w:rsidRPr="001C24F6">
        <w:rPr>
          <w:rFonts w:hint="eastAsia"/>
          <w:noProof/>
        </w:rPr>
        <w:drawing>
          <wp:inline distT="0" distB="0" distL="0" distR="0">
            <wp:extent cx="6099810" cy="4305935"/>
            <wp:effectExtent l="0" t="0" r="0" b="0"/>
            <wp:docPr id="1" name="圖片 4" descr="範圍圖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" descr="範圍圖_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81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F82" w:rsidRPr="001C24F6" w:rsidRDefault="00EC2148" w:rsidP="003F1F82">
      <w:pPr>
        <w:spacing w:line="400" w:lineRule="atLeast"/>
        <w:ind w:leftChars="118" w:left="523" w:hangingChars="100" w:hanging="240"/>
        <w:jc w:val="center"/>
        <w:rPr>
          <w:szCs w:val="24"/>
        </w:rPr>
      </w:pPr>
      <w:proofErr w:type="gramStart"/>
      <w:r w:rsidRPr="001C24F6">
        <w:rPr>
          <w:rFonts w:hint="eastAsia"/>
          <w:szCs w:val="24"/>
        </w:rPr>
        <w:t>小像幅航拍</w:t>
      </w:r>
      <w:proofErr w:type="gramEnd"/>
      <w:r w:rsidRPr="001C24F6">
        <w:rPr>
          <w:rFonts w:hint="eastAsia"/>
          <w:szCs w:val="24"/>
        </w:rPr>
        <w:t>攝影機校正場位置及校正標分布</w:t>
      </w:r>
    </w:p>
    <w:p w:rsidR="00741A5B" w:rsidRPr="001C24F6" w:rsidRDefault="00741A5B" w:rsidP="00FF4154">
      <w:pPr>
        <w:keepNext/>
        <w:spacing w:line="400" w:lineRule="atLeast"/>
        <w:ind w:leftChars="118" w:left="523" w:hangingChars="100" w:hanging="240"/>
        <w:jc w:val="both"/>
      </w:pPr>
      <w:r w:rsidRPr="001C24F6">
        <w:t>2</w:t>
      </w:r>
      <w:r w:rsidRPr="001C24F6">
        <w:rPr>
          <w:rFonts w:hint="eastAsia"/>
        </w:rPr>
        <w:t>.</w:t>
      </w:r>
      <w:r w:rsidRPr="001C24F6">
        <w:t>校正方法</w:t>
      </w:r>
    </w:p>
    <w:p w:rsidR="00741A5B" w:rsidRPr="001C24F6" w:rsidRDefault="00741A5B" w:rsidP="00467393">
      <w:pPr>
        <w:spacing w:line="400" w:lineRule="atLeast"/>
        <w:ind w:leftChars="200" w:left="840" w:hangingChars="150" w:hanging="360"/>
        <w:jc w:val="both"/>
      </w:pPr>
      <w:r w:rsidRPr="001C24F6">
        <w:t>2.1</w:t>
      </w:r>
      <w:r w:rsidR="003F1F82" w:rsidRPr="001C24F6">
        <w:rPr>
          <w:rFonts w:hint="eastAsia"/>
        </w:rPr>
        <w:t>本校正係依據本實驗室</w:t>
      </w:r>
      <w:r w:rsidR="00EC2148" w:rsidRPr="001C24F6">
        <w:rPr>
          <w:rFonts w:hint="eastAsia"/>
        </w:rPr>
        <w:t>「</w:t>
      </w:r>
      <w:proofErr w:type="gramStart"/>
      <w:r w:rsidR="00EC2148" w:rsidRPr="001C24F6">
        <w:rPr>
          <w:rFonts w:hint="eastAsia"/>
        </w:rPr>
        <w:t>小像幅航拍</w:t>
      </w:r>
      <w:proofErr w:type="gramEnd"/>
      <w:r w:rsidR="00EC2148" w:rsidRPr="001C24F6">
        <w:rPr>
          <w:rFonts w:hint="eastAsia"/>
        </w:rPr>
        <w:t>攝影機校正作業程序」</w:t>
      </w:r>
      <w:r w:rsidR="003F1F82" w:rsidRPr="001C24F6">
        <w:rPr>
          <w:rFonts w:hint="eastAsia"/>
        </w:rPr>
        <w:t>實施。</w:t>
      </w:r>
    </w:p>
    <w:p w:rsidR="00323803" w:rsidRPr="001C24F6" w:rsidRDefault="00323803" w:rsidP="00467393">
      <w:pPr>
        <w:spacing w:line="400" w:lineRule="atLeast"/>
        <w:ind w:leftChars="200" w:left="840" w:hangingChars="150" w:hanging="360"/>
        <w:jc w:val="both"/>
      </w:pPr>
      <w:r w:rsidRPr="001C24F6">
        <w:t>2.2</w:t>
      </w:r>
      <w:r w:rsidR="003F1F82" w:rsidRPr="001C24F6">
        <w:rPr>
          <w:rFonts w:hint="eastAsia"/>
        </w:rPr>
        <w:t>校正場之</w:t>
      </w:r>
      <w:proofErr w:type="gramStart"/>
      <w:r w:rsidR="003F1F82" w:rsidRPr="001C24F6">
        <w:rPr>
          <w:rFonts w:hint="eastAsia"/>
        </w:rPr>
        <w:t>校正標坐標</w:t>
      </w:r>
      <w:proofErr w:type="gramEnd"/>
      <w:r w:rsidR="003F1F82" w:rsidRPr="001C24F6">
        <w:rPr>
          <w:rFonts w:hint="eastAsia"/>
        </w:rPr>
        <w:t>參考值，係利用衛星定位測量技術求得，計算流程如下：</w:t>
      </w:r>
    </w:p>
    <w:p w:rsidR="00323803" w:rsidRPr="001C24F6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C24F6">
          <w:t>2.2.</w:t>
        </w:r>
        <w:r w:rsidRPr="001C24F6">
          <w:rPr>
            <w:rFonts w:hint="eastAsia"/>
          </w:rPr>
          <w:t>1</w:t>
        </w:r>
      </w:smartTag>
      <w:r w:rsidR="003F1F82" w:rsidRPr="001C24F6">
        <w:rPr>
          <w:rFonts w:hint="eastAsia"/>
        </w:rPr>
        <w:t>使用納為工作標準件之衛星定位儀觀測</w:t>
      </w:r>
      <w:proofErr w:type="gramStart"/>
      <w:r w:rsidR="003F1F82" w:rsidRPr="001C24F6">
        <w:rPr>
          <w:rFonts w:hint="eastAsia"/>
        </w:rPr>
        <w:t>5</w:t>
      </w:r>
      <w:r w:rsidR="003F1F82" w:rsidRPr="001C24F6">
        <w:rPr>
          <w:rFonts w:hint="eastAsia"/>
        </w:rPr>
        <w:t>個網形控制點</w:t>
      </w:r>
      <w:proofErr w:type="gramEnd"/>
      <w:r w:rsidR="003F1F82" w:rsidRPr="001C24F6">
        <w:rPr>
          <w:rFonts w:hint="eastAsia"/>
        </w:rPr>
        <w:t>，</w:t>
      </w:r>
      <w:proofErr w:type="gramStart"/>
      <w:r w:rsidR="003F1F82" w:rsidRPr="001C24F6">
        <w:rPr>
          <w:rFonts w:hint="eastAsia"/>
        </w:rPr>
        <w:t>採</w:t>
      </w:r>
      <w:proofErr w:type="gramEnd"/>
      <w:r w:rsidR="003F1F82" w:rsidRPr="001C24F6">
        <w:rPr>
          <w:rFonts w:hint="eastAsia"/>
        </w:rPr>
        <w:t>衛星訊號記錄間隔為</w:t>
      </w:r>
      <w:r w:rsidR="003F1F82" w:rsidRPr="001C24F6">
        <w:rPr>
          <w:rFonts w:hint="eastAsia"/>
        </w:rPr>
        <w:t>5</w:t>
      </w:r>
      <w:r w:rsidR="003F1F82" w:rsidRPr="001C24F6">
        <w:rPr>
          <w:rFonts w:hint="eastAsia"/>
        </w:rPr>
        <w:t>秒用之設定辦理同步觀測，每天不間斷觀測應達</w:t>
      </w:r>
      <w:r w:rsidR="003F1F82" w:rsidRPr="001C24F6">
        <w:rPr>
          <w:rFonts w:hint="eastAsia"/>
        </w:rPr>
        <w:t>3</w:t>
      </w:r>
      <w:r w:rsidR="003F1F82" w:rsidRPr="001C24F6">
        <w:rPr>
          <w:rFonts w:hint="eastAsia"/>
        </w:rPr>
        <w:t>小時，共觀測</w:t>
      </w:r>
      <w:r w:rsidR="003F1F82" w:rsidRPr="001C24F6">
        <w:rPr>
          <w:rFonts w:hint="eastAsia"/>
        </w:rPr>
        <w:t>3</w:t>
      </w:r>
      <w:r w:rsidR="003F1F82" w:rsidRPr="001C24F6">
        <w:rPr>
          <w:rFonts w:hint="eastAsia"/>
        </w:rPr>
        <w:t>天。以</w:t>
      </w:r>
      <w:r w:rsidR="003F1F82" w:rsidRPr="001C24F6">
        <w:rPr>
          <w:rFonts w:hint="eastAsia"/>
        </w:rPr>
        <w:t>MX57</w:t>
      </w:r>
      <w:r w:rsidR="003F1F82" w:rsidRPr="001C24F6">
        <w:rPr>
          <w:rFonts w:hint="eastAsia"/>
        </w:rPr>
        <w:t>投影坐標（</w:t>
      </w:r>
      <w:r w:rsidR="003F1F82" w:rsidRPr="001C24F6">
        <w:rPr>
          <w:rFonts w:hint="eastAsia"/>
          <w:i/>
        </w:rPr>
        <w:t>E</w:t>
      </w:r>
      <w:r w:rsidR="003F1F82" w:rsidRPr="001C24F6">
        <w:t xml:space="preserve"> =</w:t>
      </w:r>
      <w:r w:rsidR="003F1F82" w:rsidRPr="001C24F6">
        <w:rPr>
          <w:rFonts w:hint="eastAsia"/>
        </w:rPr>
        <w:t xml:space="preserve"> </w:t>
      </w:r>
      <w:smartTag w:uri="urn:schemas-microsoft-com:office:smarttags" w:element="chmetcnv">
        <w:smartTagPr>
          <w:attr w:name="UnitName" w:val="m"/>
          <w:attr w:name="SourceValue" w:val="215272.362"/>
          <w:attr w:name="HasSpace" w:val="True"/>
          <w:attr w:name="Negative" w:val="False"/>
          <w:attr w:name="NumberType" w:val="1"/>
          <w:attr w:name="TCSC" w:val="0"/>
        </w:smartTagPr>
        <w:r w:rsidR="003F1F82" w:rsidRPr="001C24F6">
          <w:rPr>
            <w:rFonts w:hint="eastAsia"/>
          </w:rPr>
          <w:t>215272.362</w:t>
        </w:r>
        <w:r w:rsidR="003F1F82" w:rsidRPr="001C24F6">
          <w:t xml:space="preserve"> m</w:t>
        </w:r>
      </w:smartTag>
      <w:r w:rsidR="003F1F82" w:rsidRPr="001C24F6">
        <w:t>，</w:t>
      </w:r>
      <w:r w:rsidR="003F1F82" w:rsidRPr="001C24F6">
        <w:rPr>
          <w:rFonts w:hint="eastAsia"/>
          <w:i/>
        </w:rPr>
        <w:t>N</w:t>
      </w:r>
      <w:r w:rsidR="003F1F82" w:rsidRPr="001C24F6">
        <w:t xml:space="preserve"> =</w:t>
      </w:r>
      <w:r w:rsidR="003F1F82" w:rsidRPr="001C24F6">
        <w:rPr>
          <w:rFonts w:hint="eastAsia"/>
        </w:rPr>
        <w:t xml:space="preserve"> </w:t>
      </w:r>
      <w:smartTag w:uri="urn:schemas-microsoft-com:office:smarttags" w:element="chmetcnv">
        <w:smartTagPr>
          <w:attr w:name="UnitName" w:val="m"/>
          <w:attr w:name="SourceValue" w:val="2647269.617"/>
          <w:attr w:name="HasSpace" w:val="True"/>
          <w:attr w:name="Negative" w:val="False"/>
          <w:attr w:name="NumberType" w:val="1"/>
          <w:attr w:name="TCSC" w:val="0"/>
        </w:smartTagPr>
        <w:r w:rsidR="003F1F82" w:rsidRPr="001C24F6">
          <w:rPr>
            <w:rFonts w:hint="eastAsia"/>
          </w:rPr>
          <w:t>2647269.617</w:t>
        </w:r>
        <w:r w:rsidR="003F1F82" w:rsidRPr="001C24F6">
          <w:t xml:space="preserve"> m</w:t>
        </w:r>
      </w:smartTag>
      <w:r w:rsidR="003F1F82" w:rsidRPr="001C24F6">
        <w:t>，</w:t>
      </w:r>
      <w:r w:rsidR="003F1F82" w:rsidRPr="001C24F6">
        <w:rPr>
          <w:i/>
        </w:rPr>
        <w:t>h</w:t>
      </w:r>
      <w:r w:rsidR="003F1F82" w:rsidRPr="001C24F6">
        <w:t xml:space="preserve"> = </w:t>
      </w:r>
      <w:smartTag w:uri="urn:schemas-microsoft-com:office:smarttags" w:element="chmetcnv">
        <w:smartTagPr>
          <w:attr w:name="UnitName" w:val="m"/>
          <w:attr w:name="SourceValue" w:val="201.201"/>
          <w:attr w:name="HasSpace" w:val="True"/>
          <w:attr w:name="Negative" w:val="False"/>
          <w:attr w:name="NumberType" w:val="1"/>
          <w:attr w:name="TCSC" w:val="0"/>
        </w:smartTagPr>
        <w:r w:rsidR="003F1F82" w:rsidRPr="001C24F6">
          <w:rPr>
            <w:rFonts w:hint="eastAsia"/>
          </w:rPr>
          <w:t>201.201</w:t>
        </w:r>
        <w:r w:rsidR="003F1F82" w:rsidRPr="001C24F6">
          <w:t xml:space="preserve"> m</w:t>
        </w:r>
      </w:smartTag>
      <w:r w:rsidR="003F1F82" w:rsidRPr="001C24F6">
        <w:rPr>
          <w:rFonts w:hint="eastAsia"/>
        </w:rPr>
        <w:t>）為</w:t>
      </w:r>
      <w:proofErr w:type="gramStart"/>
      <w:r w:rsidR="003F1F82" w:rsidRPr="001C24F6">
        <w:rPr>
          <w:rFonts w:hint="eastAsia"/>
        </w:rPr>
        <w:t>坐標起算</w:t>
      </w:r>
      <w:proofErr w:type="gramEnd"/>
      <w:r w:rsidR="003F1F82" w:rsidRPr="001C24F6">
        <w:rPr>
          <w:rFonts w:hint="eastAsia"/>
        </w:rPr>
        <w:t>點，計算</w:t>
      </w:r>
      <w:proofErr w:type="gramStart"/>
      <w:r w:rsidR="003F1F82" w:rsidRPr="001C24F6">
        <w:rPr>
          <w:rFonts w:hint="eastAsia"/>
        </w:rPr>
        <w:t>4</w:t>
      </w:r>
      <w:r w:rsidR="003F1F82" w:rsidRPr="001C24F6">
        <w:rPr>
          <w:rFonts w:hint="eastAsia"/>
        </w:rPr>
        <w:t>個網形控制點</w:t>
      </w:r>
      <w:proofErr w:type="gramEnd"/>
      <w:r w:rsidR="003F1F82" w:rsidRPr="001C24F6">
        <w:rPr>
          <w:rFonts w:hint="eastAsia"/>
        </w:rPr>
        <w:t>投影坐標，作為</w:t>
      </w:r>
      <w:proofErr w:type="gramStart"/>
      <w:r w:rsidR="003F1F82" w:rsidRPr="001C24F6">
        <w:rPr>
          <w:rFonts w:hint="eastAsia"/>
        </w:rPr>
        <w:t>網形坐</w:t>
      </w:r>
      <w:proofErr w:type="gramEnd"/>
      <w:r w:rsidR="003F1F82" w:rsidRPr="001C24F6">
        <w:rPr>
          <w:rFonts w:hint="eastAsia"/>
        </w:rPr>
        <w:t>標成果計算依據。</w:t>
      </w:r>
    </w:p>
    <w:p w:rsidR="00323803" w:rsidRPr="001C24F6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C24F6">
          <w:t>2.2.</w:t>
        </w:r>
        <w:r w:rsidRPr="001C24F6">
          <w:rPr>
            <w:rFonts w:hint="eastAsia"/>
          </w:rPr>
          <w:t>2</w:t>
        </w:r>
      </w:smartTag>
      <w:r w:rsidR="003F1F82" w:rsidRPr="001C24F6">
        <w:rPr>
          <w:rFonts w:hint="eastAsia"/>
        </w:rPr>
        <w:t>使用多組工作標準件衛星定位儀，連續且同步觀測校正標，每</w:t>
      </w:r>
      <w:proofErr w:type="gramStart"/>
      <w:r w:rsidR="003F1F82" w:rsidRPr="001C24F6">
        <w:rPr>
          <w:rFonts w:hint="eastAsia"/>
        </w:rPr>
        <w:t>個</w:t>
      </w:r>
      <w:proofErr w:type="gramEnd"/>
      <w:r w:rsidR="003F1F82" w:rsidRPr="001C24F6">
        <w:rPr>
          <w:rFonts w:hint="eastAsia"/>
        </w:rPr>
        <w:t>時段連續觀測應達</w:t>
      </w:r>
      <w:r w:rsidR="003F1F82" w:rsidRPr="001C24F6">
        <w:rPr>
          <w:rFonts w:hint="eastAsia"/>
        </w:rPr>
        <w:t>60</w:t>
      </w:r>
      <w:r w:rsidR="003F1F82" w:rsidRPr="001C24F6">
        <w:rPr>
          <w:rFonts w:hint="eastAsia"/>
        </w:rPr>
        <w:t>分鐘，衛星訊號資料</w:t>
      </w:r>
      <w:proofErr w:type="gramStart"/>
      <w:r w:rsidR="003F1F82" w:rsidRPr="001C24F6">
        <w:rPr>
          <w:rFonts w:hint="eastAsia"/>
        </w:rPr>
        <w:t>記錄間格為</w:t>
      </w:r>
      <w:proofErr w:type="gramEnd"/>
      <w:r w:rsidR="003F1F82" w:rsidRPr="001C24F6">
        <w:t>5</w:t>
      </w:r>
      <w:r w:rsidR="003F1F82" w:rsidRPr="001C24F6">
        <w:rPr>
          <w:rFonts w:hint="eastAsia"/>
        </w:rPr>
        <w:t>秒，觀測衛星顆數應大於</w:t>
      </w:r>
      <w:r w:rsidR="003F1F82" w:rsidRPr="001C24F6">
        <w:rPr>
          <w:rFonts w:hint="eastAsia"/>
        </w:rPr>
        <w:t>4</w:t>
      </w:r>
      <w:r w:rsidR="003F1F82" w:rsidRPr="001C24F6">
        <w:rPr>
          <w:rFonts w:hint="eastAsia"/>
        </w:rPr>
        <w:t>，</w:t>
      </w:r>
      <w:r w:rsidR="003F1F82" w:rsidRPr="001C24F6">
        <w:rPr>
          <w:rFonts w:hint="eastAsia"/>
        </w:rPr>
        <w:t>PDOP</w:t>
      </w:r>
      <w:proofErr w:type="gramStart"/>
      <w:r w:rsidR="003F1F82" w:rsidRPr="001C24F6">
        <w:rPr>
          <w:rFonts w:hint="eastAsia"/>
        </w:rPr>
        <w:t>值需在</w:t>
      </w:r>
      <w:proofErr w:type="gramEnd"/>
      <w:r w:rsidR="003F1F82" w:rsidRPr="001C24F6">
        <w:rPr>
          <w:rFonts w:hint="eastAsia"/>
        </w:rPr>
        <w:t>6</w:t>
      </w:r>
      <w:r w:rsidR="003F1F82" w:rsidRPr="001C24F6">
        <w:rPr>
          <w:rFonts w:hint="eastAsia"/>
        </w:rPr>
        <w:t>以下。測量規劃使基線向量形成閉合的幾何圖形，以增加成果的可靠度和精度。</w:t>
      </w:r>
    </w:p>
    <w:p w:rsidR="00323803" w:rsidRPr="001C24F6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C24F6">
          <w:rPr>
            <w:rFonts w:hint="eastAsia"/>
          </w:rPr>
          <w:lastRenderedPageBreak/>
          <w:t>2.2.3</w:t>
        </w:r>
      </w:smartTag>
      <w:r w:rsidR="008B4BF9" w:rsidRPr="001C24F6">
        <w:rPr>
          <w:rFonts w:hint="eastAsia"/>
          <w:szCs w:val="24"/>
        </w:rPr>
        <w:t>採用衛星定位測量資料處理軟體計算各時段基線（</w:t>
      </w:r>
      <w:r w:rsidR="008B4BF9" w:rsidRPr="001C24F6">
        <w:rPr>
          <w:rFonts w:hint="eastAsia"/>
          <w:szCs w:val="24"/>
        </w:rPr>
        <w:t>Baseline</w:t>
      </w:r>
      <w:r w:rsidR="008B4BF9" w:rsidRPr="001C24F6">
        <w:rPr>
          <w:rFonts w:hint="eastAsia"/>
          <w:szCs w:val="24"/>
        </w:rPr>
        <w:t>）成果，另採用本中心衛星測量基線</w:t>
      </w:r>
      <w:proofErr w:type="gramStart"/>
      <w:r w:rsidR="008B4BF9" w:rsidRPr="001C24F6">
        <w:rPr>
          <w:rFonts w:hint="eastAsia"/>
          <w:szCs w:val="24"/>
        </w:rPr>
        <w:t>網形平差</w:t>
      </w:r>
      <w:proofErr w:type="gramEnd"/>
      <w:r w:rsidR="008B4BF9" w:rsidRPr="001C24F6">
        <w:rPr>
          <w:rFonts w:hint="eastAsia"/>
          <w:szCs w:val="24"/>
        </w:rPr>
        <w:t>系統軟體工具，執行自由網重複基線解精度分析，包括基線相對精度與中誤差。由精度分析成果進行粗差</w:t>
      </w:r>
      <w:proofErr w:type="gramStart"/>
      <w:r w:rsidR="008B4BF9" w:rsidRPr="001C24F6">
        <w:rPr>
          <w:rFonts w:hint="eastAsia"/>
          <w:szCs w:val="24"/>
        </w:rPr>
        <w:t>偵</w:t>
      </w:r>
      <w:proofErr w:type="gramEnd"/>
      <w:r w:rsidR="008B4BF9" w:rsidRPr="001C24F6">
        <w:rPr>
          <w:rFonts w:hint="eastAsia"/>
          <w:szCs w:val="24"/>
        </w:rPr>
        <w:t>錯。除錯後成果為各時段基線計算成果，並進行強制附</w:t>
      </w:r>
      <w:proofErr w:type="gramStart"/>
      <w:r w:rsidR="008B4BF9" w:rsidRPr="001C24F6">
        <w:rPr>
          <w:rFonts w:hint="eastAsia"/>
          <w:szCs w:val="24"/>
        </w:rPr>
        <w:t>合平差</w:t>
      </w:r>
      <w:proofErr w:type="gramEnd"/>
      <w:r w:rsidR="008B4BF9" w:rsidRPr="001C24F6">
        <w:rPr>
          <w:rFonts w:hint="eastAsia"/>
          <w:szCs w:val="24"/>
        </w:rPr>
        <w:t>精度分析，計算校正標參考值的三維投影坐標</w:t>
      </w:r>
      <w:r w:rsidR="003F1F82" w:rsidRPr="001C24F6">
        <w:rPr>
          <w:rFonts w:hint="eastAsia"/>
          <w:szCs w:val="24"/>
        </w:rPr>
        <w:t>（</w:t>
      </w:r>
      <w:proofErr w:type="spellStart"/>
      <w:r w:rsidR="003F1F82" w:rsidRPr="001C24F6">
        <w:rPr>
          <w:i/>
          <w:szCs w:val="24"/>
        </w:rPr>
        <w:t>E</w:t>
      </w:r>
      <w:r w:rsidR="003F1F82" w:rsidRPr="001C24F6">
        <w:rPr>
          <w:i/>
          <w:szCs w:val="24"/>
          <w:vertAlign w:val="subscript"/>
        </w:rPr>
        <w:t>r</w:t>
      </w:r>
      <w:proofErr w:type="spellEnd"/>
      <w:r w:rsidR="003F1F82" w:rsidRPr="001C24F6">
        <w:rPr>
          <w:szCs w:val="24"/>
        </w:rPr>
        <w:t xml:space="preserve">, </w:t>
      </w:r>
      <w:proofErr w:type="spellStart"/>
      <w:r w:rsidR="003F1F82" w:rsidRPr="001C24F6">
        <w:rPr>
          <w:i/>
          <w:szCs w:val="24"/>
        </w:rPr>
        <w:t>N</w:t>
      </w:r>
      <w:r w:rsidR="003F1F82" w:rsidRPr="001C24F6">
        <w:rPr>
          <w:i/>
          <w:szCs w:val="24"/>
          <w:vertAlign w:val="subscript"/>
        </w:rPr>
        <w:t>r</w:t>
      </w:r>
      <w:proofErr w:type="spellEnd"/>
      <w:r w:rsidR="003F1F82" w:rsidRPr="001C24F6">
        <w:rPr>
          <w:szCs w:val="24"/>
        </w:rPr>
        <w:t>,</w:t>
      </w:r>
      <w:r w:rsidR="003F1F82" w:rsidRPr="001C24F6">
        <w:rPr>
          <w:i/>
          <w:szCs w:val="24"/>
        </w:rPr>
        <w:t xml:space="preserve"> </w:t>
      </w:r>
      <w:proofErr w:type="spellStart"/>
      <w:r w:rsidR="003F1F82" w:rsidRPr="001C24F6">
        <w:rPr>
          <w:i/>
          <w:szCs w:val="24"/>
        </w:rPr>
        <w:t>h</w:t>
      </w:r>
      <w:r w:rsidR="003F1F82" w:rsidRPr="001C24F6">
        <w:rPr>
          <w:i/>
          <w:szCs w:val="24"/>
          <w:vertAlign w:val="subscript"/>
        </w:rPr>
        <w:t>r</w:t>
      </w:r>
      <w:proofErr w:type="spellEnd"/>
      <w:r w:rsidR="003F1F82" w:rsidRPr="001C24F6">
        <w:rPr>
          <w:rFonts w:hint="eastAsia"/>
          <w:szCs w:val="24"/>
        </w:rPr>
        <w:t>）。</w:t>
      </w:r>
    </w:p>
    <w:p w:rsidR="00323803" w:rsidRPr="001C24F6" w:rsidRDefault="00323803" w:rsidP="00467393">
      <w:pPr>
        <w:spacing w:line="400" w:lineRule="atLeast"/>
        <w:ind w:leftChars="200" w:left="840" w:hangingChars="150" w:hanging="360"/>
        <w:jc w:val="both"/>
      </w:pPr>
      <w:r w:rsidRPr="001C24F6">
        <w:t>2.3</w:t>
      </w:r>
      <w:r w:rsidR="008B4BF9" w:rsidRPr="001C24F6">
        <w:rPr>
          <w:rFonts w:hint="eastAsia"/>
        </w:rPr>
        <w:t>顧客依協議以校正件於校正場執行</w:t>
      </w:r>
      <w:proofErr w:type="gramStart"/>
      <w:r w:rsidR="008B4BF9" w:rsidRPr="001C24F6">
        <w:rPr>
          <w:rFonts w:hint="eastAsia"/>
        </w:rPr>
        <w:t>校正航拍</w:t>
      </w:r>
      <w:proofErr w:type="gramEnd"/>
      <w:r w:rsidR="008B4BF9" w:rsidRPr="001C24F6">
        <w:rPr>
          <w:rFonts w:hint="eastAsia"/>
        </w:rPr>
        <w:t>，自行完成空中三角</w:t>
      </w:r>
      <w:proofErr w:type="gramStart"/>
      <w:r w:rsidR="008B4BF9" w:rsidRPr="001C24F6">
        <w:rPr>
          <w:rFonts w:hint="eastAsia"/>
        </w:rPr>
        <w:t>平差解算等預</w:t>
      </w:r>
      <w:proofErr w:type="gramEnd"/>
      <w:r w:rsidR="008B4BF9" w:rsidRPr="001C24F6">
        <w:rPr>
          <w:rFonts w:hint="eastAsia"/>
        </w:rPr>
        <w:t>處理作業，並繳交經鏡頭畸變差糾正後之影像及每張</w:t>
      </w:r>
      <w:proofErr w:type="gramStart"/>
      <w:r w:rsidR="008B4BF9" w:rsidRPr="001C24F6">
        <w:rPr>
          <w:rFonts w:hint="eastAsia"/>
        </w:rPr>
        <w:t>影像解算完成</w:t>
      </w:r>
      <w:proofErr w:type="gramEnd"/>
      <w:r w:rsidR="008B4BF9" w:rsidRPr="001C24F6">
        <w:rPr>
          <w:rFonts w:hint="eastAsia"/>
        </w:rPr>
        <w:t>之內外方位參數資料（詳如報告內</w:t>
      </w:r>
      <w:proofErr w:type="gramStart"/>
      <w:r w:rsidR="008B4BF9" w:rsidRPr="001C24F6">
        <w:rPr>
          <w:rFonts w:hint="eastAsia"/>
        </w:rPr>
        <w:t>註</w:t>
      </w:r>
      <w:proofErr w:type="gramEnd"/>
      <w:r w:rsidR="008B4BF9" w:rsidRPr="001C24F6">
        <w:rPr>
          <w:rFonts w:hint="eastAsia"/>
        </w:rPr>
        <w:t>釋參數及資訊），供本實驗室辦理後續校正作業。本實驗室依據顧客提供校正件拍攝之影像及其他相關資料，執行</w:t>
      </w:r>
      <w:proofErr w:type="gramStart"/>
      <w:r w:rsidR="008B4BF9" w:rsidRPr="001C24F6">
        <w:rPr>
          <w:rFonts w:hint="eastAsia"/>
        </w:rPr>
        <w:t>小像幅航拍</w:t>
      </w:r>
      <w:proofErr w:type="gramEnd"/>
      <w:r w:rsidR="008B4BF9" w:rsidRPr="001C24F6">
        <w:rPr>
          <w:rFonts w:hint="eastAsia"/>
        </w:rPr>
        <w:t>攝影機幾何校正分析。</w:t>
      </w:r>
    </w:p>
    <w:p w:rsidR="00323803" w:rsidRPr="001C24F6" w:rsidRDefault="00323803" w:rsidP="00467393">
      <w:pPr>
        <w:spacing w:line="400" w:lineRule="atLeast"/>
        <w:ind w:leftChars="200" w:left="840" w:hangingChars="150" w:hanging="360"/>
        <w:jc w:val="both"/>
      </w:pPr>
      <w:r w:rsidRPr="001C24F6">
        <w:rPr>
          <w:rFonts w:hint="eastAsia"/>
        </w:rPr>
        <w:t>2.4</w:t>
      </w:r>
      <w:proofErr w:type="gramStart"/>
      <w:r w:rsidR="008B4BF9" w:rsidRPr="001C24F6">
        <w:rPr>
          <w:rFonts w:hint="eastAsia"/>
        </w:rPr>
        <w:t>小像幅航拍</w:t>
      </w:r>
      <w:proofErr w:type="gramEnd"/>
      <w:r w:rsidR="008B4BF9" w:rsidRPr="001C24F6">
        <w:rPr>
          <w:rFonts w:hint="eastAsia"/>
        </w:rPr>
        <w:t>攝影機拍攝影像內校正</w:t>
      </w:r>
      <w:proofErr w:type="gramStart"/>
      <w:r w:rsidR="008B4BF9" w:rsidRPr="001C24F6">
        <w:rPr>
          <w:rFonts w:hint="eastAsia"/>
        </w:rPr>
        <w:t>標坐標量</w:t>
      </w:r>
      <w:proofErr w:type="gramEnd"/>
      <w:r w:rsidR="008B4BF9" w:rsidRPr="001C24F6">
        <w:rPr>
          <w:rFonts w:hint="eastAsia"/>
        </w:rPr>
        <w:t>測值，係利用空中三角測量技術求得，計算流程如下：</w:t>
      </w:r>
    </w:p>
    <w:p w:rsidR="00323803" w:rsidRPr="001C24F6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C24F6">
          <w:rPr>
            <w:rFonts w:hint="eastAsia"/>
          </w:rPr>
          <w:t>2.4.1</w:t>
        </w:r>
      </w:smartTag>
      <w:r w:rsidR="008B4BF9" w:rsidRPr="001C24F6">
        <w:rPr>
          <w:rFonts w:hint="eastAsia"/>
        </w:rPr>
        <w:t>以航測影像工作站對</w:t>
      </w:r>
      <w:proofErr w:type="gramStart"/>
      <w:r w:rsidR="008B4BF9" w:rsidRPr="001C24F6">
        <w:rPr>
          <w:rFonts w:hint="eastAsia"/>
        </w:rPr>
        <w:t>小像幅航拍</w:t>
      </w:r>
      <w:proofErr w:type="gramEnd"/>
      <w:r w:rsidR="008B4BF9" w:rsidRPr="001C24F6">
        <w:rPr>
          <w:rFonts w:hint="eastAsia"/>
        </w:rPr>
        <w:t>攝影機影像實施空中三角測量，量測空中三角連結點及所有校正標之像坐標。使用實驗室提供顧客辦理預處理之</w:t>
      </w:r>
      <w:r w:rsidR="008B4BF9" w:rsidRPr="001C24F6">
        <w:rPr>
          <w:rFonts w:hint="eastAsia"/>
        </w:rPr>
        <w:t>5</w:t>
      </w:r>
      <w:r w:rsidR="008B4BF9" w:rsidRPr="001C24F6">
        <w:rPr>
          <w:rFonts w:hint="eastAsia"/>
        </w:rPr>
        <w:t>個校正場內控制點為約制，進行空中三角</w:t>
      </w:r>
      <w:proofErr w:type="gramStart"/>
      <w:r w:rsidR="008B4BF9" w:rsidRPr="001C24F6">
        <w:rPr>
          <w:rFonts w:hint="eastAsia"/>
        </w:rPr>
        <w:t>初步平差計算</w:t>
      </w:r>
      <w:proofErr w:type="gramEnd"/>
      <w:r w:rsidR="008B4BF9" w:rsidRPr="001C24F6">
        <w:rPr>
          <w:rFonts w:hint="eastAsia"/>
        </w:rPr>
        <w:t>，利用軟體</w:t>
      </w:r>
      <w:proofErr w:type="gramStart"/>
      <w:r w:rsidR="008B4BF9" w:rsidRPr="001C24F6">
        <w:rPr>
          <w:rFonts w:hint="eastAsia"/>
        </w:rPr>
        <w:t>偵</w:t>
      </w:r>
      <w:proofErr w:type="gramEnd"/>
      <w:r w:rsidR="008B4BF9" w:rsidRPr="001C24F6">
        <w:rPr>
          <w:rFonts w:hint="eastAsia"/>
        </w:rPr>
        <w:t>錯功能，以漸進方式處理重複至</w:t>
      </w:r>
      <w:proofErr w:type="gramStart"/>
      <w:r w:rsidR="008B4BF9" w:rsidRPr="001C24F6">
        <w:rPr>
          <w:rFonts w:hint="eastAsia"/>
        </w:rPr>
        <w:t>沒有粗差被</w:t>
      </w:r>
      <w:proofErr w:type="gramEnd"/>
      <w:r w:rsidR="008B4BF9" w:rsidRPr="001C24F6">
        <w:rPr>
          <w:rFonts w:hint="eastAsia"/>
        </w:rPr>
        <w:t>偵測出來為止，並經由數據檢核人員查核比對，確保校正標及連結點的像</w:t>
      </w:r>
      <w:proofErr w:type="gramStart"/>
      <w:r w:rsidR="008B4BF9" w:rsidRPr="001C24F6">
        <w:rPr>
          <w:rFonts w:hint="eastAsia"/>
        </w:rPr>
        <w:t>坐標量測</w:t>
      </w:r>
      <w:proofErr w:type="gramEnd"/>
      <w:r w:rsidR="008B4BF9" w:rsidRPr="001C24F6">
        <w:rPr>
          <w:rFonts w:hint="eastAsia"/>
        </w:rPr>
        <w:t>正確。</w:t>
      </w:r>
    </w:p>
    <w:p w:rsidR="00323803" w:rsidRPr="001C24F6" w:rsidRDefault="00323803" w:rsidP="00A3317E">
      <w:pPr>
        <w:spacing w:line="400" w:lineRule="atLeast"/>
        <w:ind w:leftChars="300" w:left="1296" w:hangingChars="240" w:hanging="576"/>
        <w:jc w:val="both"/>
      </w:pPr>
      <w:smartTag w:uri="urn:schemas-microsoft-com:office:smarttags" w:element="chsdate">
        <w:smartTagPr>
          <w:attr w:name="Year" w:val="1899"/>
          <w:attr w:name="Month" w:val="12"/>
          <w:attr w:name="Day" w:val="30"/>
          <w:attr w:name="IsLunarDate" w:val="False"/>
          <w:attr w:name="IsROCDate" w:val="False"/>
        </w:smartTagPr>
        <w:r w:rsidRPr="001C24F6">
          <w:rPr>
            <w:rFonts w:hint="eastAsia"/>
          </w:rPr>
          <w:t>2.4.2</w:t>
        </w:r>
      </w:smartTag>
      <w:r w:rsidR="008B4BF9" w:rsidRPr="001C24F6">
        <w:rPr>
          <w:rFonts w:hint="eastAsia"/>
        </w:rPr>
        <w:t>於校正場</w:t>
      </w:r>
      <w:r w:rsidR="008B4BF9" w:rsidRPr="001C24F6">
        <w:rPr>
          <w:rFonts w:hint="eastAsia"/>
        </w:rPr>
        <w:t>4</w:t>
      </w:r>
      <w:r w:rsidR="008B4BF9" w:rsidRPr="001C24F6">
        <w:rPr>
          <w:rFonts w:hint="eastAsia"/>
        </w:rPr>
        <w:t>角各取</w:t>
      </w:r>
      <w:r w:rsidR="008B4BF9" w:rsidRPr="001C24F6">
        <w:rPr>
          <w:rFonts w:hint="eastAsia"/>
        </w:rPr>
        <w:t>1</w:t>
      </w:r>
      <w:r w:rsidR="008B4BF9" w:rsidRPr="001C24F6">
        <w:rPr>
          <w:rFonts w:hint="eastAsia"/>
        </w:rPr>
        <w:t>點、</w:t>
      </w:r>
      <w:r w:rsidR="008B4BF9" w:rsidRPr="001C24F6">
        <w:rPr>
          <w:rFonts w:hint="eastAsia"/>
        </w:rPr>
        <w:t>4</w:t>
      </w:r>
      <w:r w:rsidR="008B4BF9" w:rsidRPr="001C24F6">
        <w:rPr>
          <w:rFonts w:hint="eastAsia"/>
        </w:rPr>
        <w:t>邊各取</w:t>
      </w:r>
      <w:r w:rsidR="008B4BF9" w:rsidRPr="001C24F6">
        <w:rPr>
          <w:rFonts w:hint="eastAsia"/>
        </w:rPr>
        <w:t>1</w:t>
      </w:r>
      <w:r w:rsidR="008B4BF9" w:rsidRPr="001C24F6">
        <w:rPr>
          <w:rFonts w:hint="eastAsia"/>
        </w:rPr>
        <w:t>點及中央位置選取</w:t>
      </w:r>
      <w:r w:rsidR="008B4BF9" w:rsidRPr="001C24F6">
        <w:rPr>
          <w:rFonts w:hint="eastAsia"/>
        </w:rPr>
        <w:t>2</w:t>
      </w:r>
      <w:r w:rsidR="008B4BF9" w:rsidRPr="001C24F6">
        <w:rPr>
          <w:rFonts w:hint="eastAsia"/>
        </w:rPr>
        <w:t>點，共計</w:t>
      </w:r>
      <w:r w:rsidR="008B4BF9" w:rsidRPr="001C24F6">
        <w:rPr>
          <w:rFonts w:hint="eastAsia"/>
        </w:rPr>
        <w:t>10</w:t>
      </w:r>
      <w:r w:rsidR="008B4BF9" w:rsidRPr="001C24F6">
        <w:rPr>
          <w:rFonts w:hint="eastAsia"/>
        </w:rPr>
        <w:t>個校正標，作為空中</w:t>
      </w:r>
      <w:proofErr w:type="gramStart"/>
      <w:r w:rsidR="008B4BF9" w:rsidRPr="001C24F6">
        <w:rPr>
          <w:rFonts w:hint="eastAsia"/>
        </w:rPr>
        <w:t>三角平差控制點</w:t>
      </w:r>
      <w:proofErr w:type="gramEnd"/>
      <w:r w:rsidR="008B4BF9" w:rsidRPr="001C24F6">
        <w:rPr>
          <w:rFonts w:hint="eastAsia"/>
        </w:rPr>
        <w:t>，其餘分布於全區域且均勻分布之校正標作為連結點，共同進行空中</w:t>
      </w:r>
      <w:proofErr w:type="gramStart"/>
      <w:r w:rsidR="008B4BF9" w:rsidRPr="001C24F6">
        <w:rPr>
          <w:rFonts w:hint="eastAsia"/>
        </w:rPr>
        <w:t>三角平差計算</w:t>
      </w:r>
      <w:proofErr w:type="gramEnd"/>
      <w:r w:rsidR="008B4BF9" w:rsidRPr="001C24F6">
        <w:rPr>
          <w:rFonts w:hint="eastAsia"/>
        </w:rPr>
        <w:t>，以獲得非控制用校正標之投影</w:t>
      </w:r>
      <w:proofErr w:type="gramStart"/>
      <w:r w:rsidR="008B4BF9" w:rsidRPr="001C24F6">
        <w:rPr>
          <w:rFonts w:hint="eastAsia"/>
        </w:rPr>
        <w:t>坐標量測</w:t>
      </w:r>
      <w:proofErr w:type="gramEnd"/>
      <w:r w:rsidR="008B4BF9" w:rsidRPr="001C24F6">
        <w:rPr>
          <w:rFonts w:hint="eastAsia"/>
        </w:rPr>
        <w:t>值</w:t>
      </w:r>
      <w:r w:rsidR="003F1F82" w:rsidRPr="001C24F6">
        <w:rPr>
          <w:rFonts w:hint="eastAsia"/>
        </w:rPr>
        <w:t>（</w:t>
      </w:r>
      <w:proofErr w:type="spellStart"/>
      <w:r w:rsidR="003F1F82" w:rsidRPr="001C24F6">
        <w:rPr>
          <w:i/>
          <w:sz w:val="22"/>
          <w:szCs w:val="22"/>
        </w:rPr>
        <w:t>E</w:t>
      </w:r>
      <w:r w:rsidR="003F1F82" w:rsidRPr="001C24F6">
        <w:rPr>
          <w:i/>
          <w:sz w:val="22"/>
          <w:szCs w:val="22"/>
          <w:vertAlign w:val="subscript"/>
        </w:rPr>
        <w:t>m</w:t>
      </w:r>
      <w:proofErr w:type="spellEnd"/>
      <w:r w:rsidR="003F1F82" w:rsidRPr="001C24F6">
        <w:rPr>
          <w:i/>
          <w:sz w:val="22"/>
          <w:szCs w:val="22"/>
        </w:rPr>
        <w:t>, N</w:t>
      </w:r>
      <w:r w:rsidR="003F1F82" w:rsidRPr="001C24F6">
        <w:rPr>
          <w:i/>
          <w:sz w:val="22"/>
          <w:szCs w:val="22"/>
          <w:vertAlign w:val="subscript"/>
        </w:rPr>
        <w:t>m</w:t>
      </w:r>
      <w:r w:rsidR="003F1F82" w:rsidRPr="001C24F6">
        <w:rPr>
          <w:i/>
          <w:sz w:val="22"/>
          <w:szCs w:val="22"/>
        </w:rPr>
        <w:t xml:space="preserve">, </w:t>
      </w:r>
      <w:proofErr w:type="spellStart"/>
      <w:r w:rsidR="003F1F82" w:rsidRPr="001C24F6">
        <w:rPr>
          <w:i/>
          <w:sz w:val="22"/>
          <w:szCs w:val="22"/>
        </w:rPr>
        <w:t>h</w:t>
      </w:r>
      <w:r w:rsidR="003F1F82" w:rsidRPr="001C24F6">
        <w:rPr>
          <w:i/>
          <w:sz w:val="22"/>
          <w:szCs w:val="22"/>
          <w:vertAlign w:val="subscript"/>
        </w:rPr>
        <w:t>m</w:t>
      </w:r>
      <w:proofErr w:type="spellEnd"/>
      <w:r w:rsidR="003F1F82" w:rsidRPr="001C24F6">
        <w:rPr>
          <w:rFonts w:hint="eastAsia"/>
        </w:rPr>
        <w:t>）。</w:t>
      </w:r>
    </w:p>
    <w:p w:rsidR="00323803" w:rsidRPr="001C24F6" w:rsidRDefault="00323803" w:rsidP="00467393">
      <w:pPr>
        <w:spacing w:line="400" w:lineRule="atLeast"/>
        <w:ind w:leftChars="200" w:left="840" w:hangingChars="150" w:hanging="360"/>
        <w:jc w:val="both"/>
      </w:pPr>
      <w:r w:rsidRPr="001C24F6">
        <w:rPr>
          <w:rFonts w:hint="eastAsia"/>
        </w:rPr>
        <w:t>2.5</w:t>
      </w:r>
      <w:r w:rsidR="003F1F82" w:rsidRPr="001C24F6">
        <w:rPr>
          <w:rFonts w:hint="eastAsia"/>
        </w:rPr>
        <w:t>將衛星定位儀所測定之校正標投影坐標參考值，與空中</w:t>
      </w:r>
      <w:proofErr w:type="gramStart"/>
      <w:r w:rsidR="003F1F82" w:rsidRPr="001C24F6">
        <w:rPr>
          <w:rFonts w:hint="eastAsia"/>
        </w:rPr>
        <w:t>三角平差計算</w:t>
      </w:r>
      <w:proofErr w:type="gramEnd"/>
      <w:r w:rsidR="003F1F82" w:rsidRPr="001C24F6">
        <w:rPr>
          <w:rFonts w:hint="eastAsia"/>
        </w:rPr>
        <w:t>所得之校正標投影</w:t>
      </w:r>
      <w:proofErr w:type="gramStart"/>
      <w:r w:rsidR="003F1F82" w:rsidRPr="001C24F6">
        <w:rPr>
          <w:rFonts w:hint="eastAsia"/>
        </w:rPr>
        <w:t>坐標量測</w:t>
      </w:r>
      <w:proofErr w:type="gramEnd"/>
      <w:r w:rsidR="003F1F82" w:rsidRPr="001C24F6">
        <w:rPr>
          <w:rFonts w:hint="eastAsia"/>
        </w:rPr>
        <w:t>值，計</w:t>
      </w:r>
      <w:r w:rsidR="00DA7E4A" w:rsidRPr="00DA7E4A">
        <w:t>{</w:t>
      </w:r>
      <w:proofErr w:type="spellStart"/>
      <w:r w:rsidR="00DA7E4A" w:rsidRPr="00DA7E4A">
        <w:t>nowCaseChkNo</w:t>
      </w:r>
      <w:proofErr w:type="spellEnd"/>
      <w:r w:rsidR="00DA7E4A" w:rsidRPr="00DA7E4A">
        <w:t>}</w:t>
      </w:r>
      <w:proofErr w:type="gramStart"/>
      <w:r w:rsidR="003F1F82" w:rsidRPr="001C24F6">
        <w:rPr>
          <w:rFonts w:hint="eastAsia"/>
        </w:rPr>
        <w:t>個</w:t>
      </w:r>
      <w:proofErr w:type="gramEnd"/>
      <w:r w:rsidR="003F1F82" w:rsidRPr="001C24F6">
        <w:rPr>
          <w:rFonts w:hint="eastAsia"/>
        </w:rPr>
        <w:t>，</w:t>
      </w:r>
      <w:proofErr w:type="gramStart"/>
      <w:r w:rsidR="003F1F82" w:rsidRPr="001C24F6">
        <w:rPr>
          <w:rFonts w:hint="eastAsia"/>
        </w:rPr>
        <w:t>進行器差計算</w:t>
      </w:r>
      <w:proofErr w:type="gramEnd"/>
      <w:r w:rsidR="003F1F82" w:rsidRPr="001C24F6">
        <w:rPr>
          <w:rFonts w:hint="eastAsia"/>
        </w:rPr>
        <w:t>，</w:t>
      </w:r>
      <w:proofErr w:type="gramStart"/>
      <w:r w:rsidR="003F1F82" w:rsidRPr="001C24F6">
        <w:rPr>
          <w:sz w:val="22"/>
          <w:szCs w:val="22"/>
          <w:lang w:bidi="en-US"/>
        </w:rPr>
        <w:t>器差</w:t>
      </w:r>
      <w:r w:rsidR="003F1F82" w:rsidRPr="001C24F6">
        <w:rPr>
          <w:rFonts w:hint="eastAsia"/>
          <w:sz w:val="22"/>
          <w:szCs w:val="22"/>
          <w:lang w:bidi="en-US"/>
        </w:rPr>
        <w:t>值</w:t>
      </w:r>
      <w:proofErr w:type="gramEnd"/>
      <w:r w:rsidR="003F1F82" w:rsidRPr="001C24F6">
        <w:rPr>
          <w:rFonts w:hint="eastAsia"/>
          <w:sz w:val="22"/>
          <w:szCs w:val="22"/>
          <w:lang w:bidi="en-US"/>
        </w:rPr>
        <w:t>計算</w:t>
      </w:r>
      <w:r w:rsidR="003F1F82" w:rsidRPr="001C24F6">
        <w:rPr>
          <w:sz w:val="22"/>
          <w:szCs w:val="22"/>
          <w:lang w:bidi="en-US"/>
        </w:rPr>
        <w:t>方程式</w:t>
      </w:r>
      <w:r w:rsidR="003F1F82" w:rsidRPr="001C24F6">
        <w:rPr>
          <w:rFonts w:hint="eastAsia"/>
          <w:sz w:val="22"/>
          <w:szCs w:val="22"/>
          <w:lang w:bidi="en-US"/>
        </w:rPr>
        <w:t>如下：</w:t>
      </w:r>
    </w:p>
    <w:p w:rsidR="00323803" w:rsidRPr="001C24F6" w:rsidRDefault="005107CA" w:rsidP="00323803">
      <w:pPr>
        <w:pStyle w:val="2TEXT0"/>
        <w:rPr>
          <w:rFonts w:ascii="Times New Roman" w:hAnsi="Times New Roman"/>
          <w:sz w:val="22"/>
          <w:szCs w:val="22"/>
        </w:rPr>
      </w:pPr>
      <w:r w:rsidRPr="001C24F6">
        <w:rPr>
          <w:rFonts w:ascii="Times New Roman" w:hAnsi="Times New Roman"/>
          <w:position w:val="-50"/>
        </w:rPr>
        <w:object w:dxaOrig="2060" w:dyaOrig="1120">
          <v:shape id="_x0000_i1025" type="#_x0000_t75" style="width:100.05pt;height:54pt" o:ole="">
            <v:imagedata r:id="rId14" o:title=""/>
          </v:shape>
          <o:OLEObject Type="Embed" ProgID="Equation.3" ShapeID="_x0000_i1025" DrawAspect="Content" ObjectID="_1725082098" r:id="rId15"/>
        </w:object>
      </w:r>
    </w:p>
    <w:p w:rsidR="003F1F82" w:rsidRPr="001C24F6" w:rsidRDefault="003F1F82" w:rsidP="003F1F82">
      <w:pPr>
        <w:pStyle w:val="2TEXT0"/>
        <w:rPr>
          <w:rFonts w:ascii="Times New Roman" w:hAnsi="Times New Roman"/>
          <w:sz w:val="22"/>
          <w:szCs w:val="22"/>
        </w:rPr>
      </w:pPr>
      <w:r w:rsidRPr="001C24F6">
        <w:rPr>
          <w:rFonts w:ascii="Times New Roman" w:hAnsi="Times New Roman"/>
          <w:sz w:val="22"/>
          <w:szCs w:val="22"/>
        </w:rPr>
        <w:t>Δ</w:t>
      </w:r>
      <w:r w:rsidRPr="001C24F6">
        <w:rPr>
          <w:rFonts w:ascii="Times New Roman" w:hAnsi="Times New Roman"/>
          <w:i/>
          <w:sz w:val="22"/>
          <w:szCs w:val="22"/>
        </w:rPr>
        <w:t>E</w:t>
      </w:r>
      <w:r w:rsidRPr="001C24F6">
        <w:rPr>
          <w:rFonts w:ascii="Times New Roman" w:hAnsi="Times New Roman"/>
          <w:sz w:val="22"/>
          <w:szCs w:val="22"/>
        </w:rPr>
        <w:t>：平面橫軸</w:t>
      </w:r>
      <w:proofErr w:type="gramStart"/>
      <w:r w:rsidRPr="001C24F6">
        <w:rPr>
          <w:rFonts w:ascii="Times New Roman" w:hAnsi="Times New Roman"/>
          <w:sz w:val="22"/>
          <w:szCs w:val="22"/>
        </w:rPr>
        <w:t>方向器差</w:t>
      </w:r>
      <w:proofErr w:type="gramEnd"/>
      <w:r w:rsidRPr="001C24F6">
        <w:rPr>
          <w:rFonts w:ascii="Times New Roman" w:hAnsi="Times New Roman"/>
          <w:sz w:val="22"/>
          <w:szCs w:val="22"/>
        </w:rPr>
        <w:t>。</w:t>
      </w:r>
      <w:r w:rsidRPr="001C24F6">
        <w:rPr>
          <w:rFonts w:ascii="Times New Roman" w:hAnsi="Times New Roman"/>
          <w:sz w:val="22"/>
          <w:szCs w:val="22"/>
        </w:rPr>
        <w:t>Δ</w:t>
      </w:r>
      <w:r w:rsidRPr="001C24F6">
        <w:rPr>
          <w:rFonts w:ascii="Times New Roman" w:hAnsi="Times New Roman"/>
          <w:i/>
          <w:sz w:val="22"/>
          <w:szCs w:val="22"/>
        </w:rPr>
        <w:t>N</w:t>
      </w:r>
      <w:r w:rsidRPr="001C24F6">
        <w:rPr>
          <w:rFonts w:ascii="Times New Roman" w:hAnsi="Times New Roman"/>
          <w:sz w:val="22"/>
          <w:szCs w:val="22"/>
        </w:rPr>
        <w:t>：平面縱軸</w:t>
      </w:r>
      <w:proofErr w:type="gramStart"/>
      <w:r w:rsidRPr="001C24F6">
        <w:rPr>
          <w:rFonts w:ascii="Times New Roman" w:hAnsi="Times New Roman"/>
          <w:sz w:val="22"/>
          <w:szCs w:val="22"/>
        </w:rPr>
        <w:t>方向器差</w:t>
      </w:r>
      <w:proofErr w:type="gramEnd"/>
      <w:r w:rsidRPr="001C24F6">
        <w:rPr>
          <w:rFonts w:ascii="Times New Roman" w:hAnsi="Times New Roman"/>
          <w:sz w:val="22"/>
          <w:szCs w:val="22"/>
        </w:rPr>
        <w:t>。</w:t>
      </w:r>
      <w:proofErr w:type="spellStart"/>
      <w:r w:rsidRPr="001C24F6">
        <w:rPr>
          <w:rFonts w:ascii="Times New Roman" w:hAnsi="Times New Roman"/>
          <w:sz w:val="22"/>
          <w:szCs w:val="22"/>
        </w:rPr>
        <w:t>Δ</w:t>
      </w:r>
      <w:r w:rsidRPr="001C24F6">
        <w:rPr>
          <w:rFonts w:ascii="Times New Roman" w:hAnsi="Times New Roman"/>
          <w:i/>
          <w:sz w:val="22"/>
          <w:szCs w:val="22"/>
        </w:rPr>
        <w:t>h</w:t>
      </w:r>
      <w:proofErr w:type="spellEnd"/>
      <w:r w:rsidRPr="001C24F6">
        <w:rPr>
          <w:rFonts w:ascii="Times New Roman" w:hAnsi="Times New Roman"/>
          <w:sz w:val="22"/>
          <w:szCs w:val="22"/>
        </w:rPr>
        <w:t>：高程</w:t>
      </w:r>
      <w:proofErr w:type="gramStart"/>
      <w:r w:rsidRPr="001C24F6">
        <w:rPr>
          <w:rFonts w:ascii="Times New Roman" w:hAnsi="Times New Roman"/>
          <w:sz w:val="22"/>
          <w:szCs w:val="22"/>
        </w:rPr>
        <w:t>方向器差</w:t>
      </w:r>
      <w:proofErr w:type="gramEnd"/>
      <w:r w:rsidRPr="001C24F6">
        <w:rPr>
          <w:rFonts w:ascii="Times New Roman" w:hAnsi="Times New Roman"/>
          <w:sz w:val="22"/>
          <w:szCs w:val="22"/>
        </w:rPr>
        <w:t>。</w:t>
      </w:r>
    </w:p>
    <w:p w:rsidR="00323803" w:rsidRPr="001C24F6" w:rsidRDefault="003F1F82" w:rsidP="003F1F82">
      <w:pPr>
        <w:pStyle w:val="2TEXT0"/>
        <w:rPr>
          <w:rFonts w:ascii="Times New Roman" w:hAnsi="Times New Roman"/>
          <w:sz w:val="22"/>
          <w:szCs w:val="22"/>
        </w:rPr>
      </w:pPr>
      <w:proofErr w:type="spellStart"/>
      <w:r w:rsidRPr="001C24F6">
        <w:rPr>
          <w:rFonts w:ascii="Times New Roman" w:hAnsi="Times New Roman"/>
          <w:i/>
          <w:sz w:val="22"/>
          <w:szCs w:val="22"/>
        </w:rPr>
        <w:t>E</w:t>
      </w:r>
      <w:r w:rsidRPr="001C24F6">
        <w:rPr>
          <w:rFonts w:ascii="Times New Roman" w:hAnsi="Times New Roman"/>
          <w:i/>
          <w:sz w:val="22"/>
          <w:szCs w:val="22"/>
          <w:vertAlign w:val="subscript"/>
        </w:rPr>
        <w:t>m</w:t>
      </w:r>
      <w:proofErr w:type="spellEnd"/>
      <w:r w:rsidRPr="001C24F6">
        <w:rPr>
          <w:rFonts w:ascii="Times New Roman" w:hAnsi="Times New Roman"/>
          <w:i/>
          <w:sz w:val="22"/>
          <w:szCs w:val="22"/>
        </w:rPr>
        <w:t>, N</w:t>
      </w:r>
      <w:r w:rsidRPr="001C24F6">
        <w:rPr>
          <w:rFonts w:ascii="Times New Roman" w:hAnsi="Times New Roman"/>
          <w:i/>
          <w:sz w:val="22"/>
          <w:szCs w:val="22"/>
          <w:vertAlign w:val="subscript"/>
        </w:rPr>
        <w:t>m</w:t>
      </w:r>
      <w:r w:rsidRPr="001C24F6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1C24F6">
        <w:rPr>
          <w:rFonts w:ascii="Times New Roman" w:hAnsi="Times New Roman"/>
          <w:i/>
          <w:sz w:val="22"/>
          <w:szCs w:val="22"/>
        </w:rPr>
        <w:t>h</w:t>
      </w:r>
      <w:r w:rsidRPr="001C24F6">
        <w:rPr>
          <w:rFonts w:ascii="Times New Roman" w:hAnsi="Times New Roman"/>
          <w:i/>
          <w:sz w:val="22"/>
          <w:szCs w:val="22"/>
          <w:vertAlign w:val="subscript"/>
        </w:rPr>
        <w:t>m</w:t>
      </w:r>
      <w:proofErr w:type="spellEnd"/>
      <w:r w:rsidRPr="001C24F6">
        <w:rPr>
          <w:rFonts w:ascii="Times New Roman" w:hAnsi="Times New Roman"/>
          <w:sz w:val="22"/>
          <w:szCs w:val="22"/>
        </w:rPr>
        <w:t>：</w:t>
      </w:r>
      <w:r w:rsidRPr="001C24F6">
        <w:rPr>
          <w:rFonts w:ascii="Times New Roman" w:hAnsi="Times New Roman" w:hint="eastAsia"/>
          <w:sz w:val="22"/>
          <w:szCs w:val="22"/>
        </w:rPr>
        <w:t>校正</w:t>
      </w:r>
      <w:proofErr w:type="gramStart"/>
      <w:r w:rsidRPr="001C24F6">
        <w:rPr>
          <w:rFonts w:ascii="Times New Roman" w:hAnsi="Times New Roman" w:hint="eastAsia"/>
          <w:sz w:val="22"/>
          <w:szCs w:val="22"/>
        </w:rPr>
        <w:t>標坐標量</w:t>
      </w:r>
      <w:proofErr w:type="gramEnd"/>
      <w:r w:rsidRPr="001C24F6">
        <w:rPr>
          <w:rFonts w:ascii="Times New Roman" w:hAnsi="Times New Roman" w:hint="eastAsia"/>
          <w:sz w:val="22"/>
          <w:szCs w:val="22"/>
        </w:rPr>
        <w:t>測值。</w:t>
      </w:r>
      <w:proofErr w:type="spellStart"/>
      <w:r w:rsidRPr="001C24F6">
        <w:rPr>
          <w:rFonts w:ascii="Times New Roman" w:hAnsi="Times New Roman"/>
          <w:i/>
          <w:sz w:val="22"/>
          <w:szCs w:val="22"/>
        </w:rPr>
        <w:t>E</w:t>
      </w:r>
      <w:r w:rsidRPr="001C24F6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1C24F6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1C24F6">
        <w:rPr>
          <w:rFonts w:ascii="Times New Roman" w:hAnsi="Times New Roman"/>
          <w:i/>
          <w:sz w:val="22"/>
          <w:szCs w:val="22"/>
        </w:rPr>
        <w:t>N</w:t>
      </w:r>
      <w:r w:rsidRPr="001C24F6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1C24F6">
        <w:rPr>
          <w:rFonts w:ascii="Times New Roman" w:hAnsi="Times New Roman"/>
          <w:i/>
          <w:sz w:val="22"/>
          <w:szCs w:val="22"/>
        </w:rPr>
        <w:t xml:space="preserve">, </w:t>
      </w:r>
      <w:proofErr w:type="spellStart"/>
      <w:r w:rsidRPr="001C24F6">
        <w:rPr>
          <w:rFonts w:ascii="Times New Roman" w:hAnsi="Times New Roman"/>
          <w:i/>
          <w:sz w:val="22"/>
          <w:szCs w:val="22"/>
        </w:rPr>
        <w:t>h</w:t>
      </w:r>
      <w:r w:rsidRPr="001C24F6">
        <w:rPr>
          <w:rFonts w:ascii="Times New Roman" w:hAnsi="Times New Roman"/>
          <w:i/>
          <w:sz w:val="22"/>
          <w:szCs w:val="22"/>
          <w:vertAlign w:val="subscript"/>
        </w:rPr>
        <w:t>r</w:t>
      </w:r>
      <w:proofErr w:type="spellEnd"/>
      <w:r w:rsidRPr="001C24F6">
        <w:rPr>
          <w:rFonts w:ascii="Times New Roman" w:hAnsi="Times New Roman"/>
          <w:sz w:val="22"/>
          <w:szCs w:val="22"/>
        </w:rPr>
        <w:t>：</w:t>
      </w:r>
      <w:proofErr w:type="gramStart"/>
      <w:r w:rsidRPr="001C24F6">
        <w:rPr>
          <w:rFonts w:ascii="Times New Roman" w:hAnsi="Times New Roman" w:hint="eastAsia"/>
          <w:sz w:val="22"/>
          <w:szCs w:val="22"/>
        </w:rPr>
        <w:t>校正標坐標</w:t>
      </w:r>
      <w:proofErr w:type="gramEnd"/>
      <w:r w:rsidRPr="001C24F6">
        <w:rPr>
          <w:rFonts w:ascii="Times New Roman" w:hAnsi="Times New Roman"/>
          <w:sz w:val="22"/>
          <w:szCs w:val="22"/>
        </w:rPr>
        <w:t>參考值。</w:t>
      </w:r>
    </w:p>
    <w:p w:rsidR="00741A5B" w:rsidRPr="001C24F6" w:rsidRDefault="00741A5B" w:rsidP="00FF4154">
      <w:pPr>
        <w:keepNext/>
        <w:spacing w:line="400" w:lineRule="atLeast"/>
        <w:ind w:leftChars="118" w:left="523" w:hangingChars="100" w:hanging="240"/>
        <w:jc w:val="both"/>
      </w:pPr>
      <w:r w:rsidRPr="001C24F6">
        <w:t>3</w:t>
      </w:r>
      <w:r w:rsidRPr="001C24F6">
        <w:rPr>
          <w:rFonts w:hint="eastAsia"/>
        </w:rPr>
        <w:t>.</w:t>
      </w:r>
      <w:r w:rsidRPr="001C24F6">
        <w:t>校正用</w:t>
      </w:r>
      <w:r w:rsidRPr="001C24F6">
        <w:rPr>
          <w:rFonts w:hint="eastAsia"/>
        </w:rPr>
        <w:t>工作</w:t>
      </w:r>
      <w:r w:rsidRPr="001C24F6">
        <w:t>標準件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1"/>
        <w:gridCol w:w="3181"/>
        <w:gridCol w:w="1293"/>
        <w:gridCol w:w="1169"/>
        <w:gridCol w:w="790"/>
        <w:gridCol w:w="1485"/>
      </w:tblGrid>
      <w:tr w:rsidR="000465C4" w:rsidRPr="001C24F6" w:rsidTr="009060D8">
        <w:trPr>
          <w:cantSplit/>
          <w:tblHeader/>
        </w:trPr>
        <w:tc>
          <w:tcPr>
            <w:tcW w:w="670" w:type="pct"/>
            <w:shd w:val="clear" w:color="auto" w:fill="auto"/>
            <w:vAlign w:val="center"/>
          </w:tcPr>
          <w:p w:rsidR="000465C4" w:rsidRPr="009060D8" w:rsidRDefault="000465C4" w:rsidP="009060D8">
            <w:pPr>
              <w:jc w:val="center"/>
              <w:rPr>
                <w:rFonts w:cs="Book Antiqua"/>
              </w:rPr>
            </w:pPr>
            <w:r w:rsidRPr="009060D8">
              <w:rPr>
                <w:rFonts w:hAnsi="Book Antiqua" w:cs="Book Antiqua" w:hint="eastAsia"/>
                <w:sz w:val="20"/>
              </w:rPr>
              <w:t>工作標準件</w:t>
            </w:r>
          </w:p>
        </w:tc>
        <w:tc>
          <w:tcPr>
            <w:tcW w:w="1462" w:type="pct"/>
            <w:shd w:val="clear" w:color="auto" w:fill="auto"/>
            <w:vAlign w:val="center"/>
          </w:tcPr>
          <w:p w:rsidR="000465C4" w:rsidRPr="009060D8" w:rsidRDefault="000465C4" w:rsidP="009060D8">
            <w:pPr>
              <w:jc w:val="center"/>
              <w:rPr>
                <w:rFonts w:cs="Book Antiqua"/>
              </w:rPr>
            </w:pPr>
            <w:r w:rsidRPr="009060D8">
              <w:rPr>
                <w:rFonts w:hAnsi="Book Antiqua" w:cs="Book Antiqua" w:hint="eastAsia"/>
                <w:sz w:val="20"/>
              </w:rPr>
              <w:t>廠牌</w:t>
            </w:r>
            <w:r w:rsidRPr="009060D8">
              <w:rPr>
                <w:rFonts w:cs="Book Antiqua" w:hint="eastAsia"/>
                <w:sz w:val="20"/>
              </w:rPr>
              <w:t>/</w:t>
            </w:r>
            <w:r w:rsidRPr="009060D8">
              <w:rPr>
                <w:rFonts w:hAnsi="Book Antiqua" w:cs="Book Antiqua" w:hint="eastAsia"/>
                <w:sz w:val="20"/>
              </w:rPr>
              <w:t>型號</w:t>
            </w:r>
            <w:r w:rsidRPr="009060D8">
              <w:rPr>
                <w:rFonts w:cs="Book Antiqua" w:hint="eastAsia"/>
                <w:sz w:val="20"/>
              </w:rPr>
              <w:t>/</w:t>
            </w:r>
            <w:r w:rsidRPr="009060D8">
              <w:rPr>
                <w:rFonts w:hAnsi="Book Antiqua" w:cs="Book Antiqua" w:hint="eastAsia"/>
                <w:sz w:val="20"/>
              </w:rPr>
              <w:t>序號</w:t>
            </w:r>
          </w:p>
        </w:tc>
        <w:tc>
          <w:tcPr>
            <w:tcW w:w="802" w:type="pct"/>
            <w:shd w:val="clear" w:color="auto" w:fill="auto"/>
            <w:vAlign w:val="center"/>
          </w:tcPr>
          <w:p w:rsidR="000465C4" w:rsidRPr="009060D8" w:rsidRDefault="000465C4" w:rsidP="009060D8">
            <w:pPr>
              <w:jc w:val="center"/>
              <w:rPr>
                <w:rFonts w:cs="Book Antiqua"/>
              </w:rPr>
            </w:pPr>
            <w:r w:rsidRPr="009060D8">
              <w:rPr>
                <w:rFonts w:hAnsi="Book Antiqua" w:cs="Book Antiqua" w:hint="eastAsia"/>
                <w:sz w:val="20"/>
              </w:rPr>
              <w:t>校正報告編號</w:t>
            </w:r>
          </w:p>
        </w:tc>
        <w:tc>
          <w:tcPr>
            <w:tcW w:w="737" w:type="pct"/>
            <w:shd w:val="clear" w:color="auto" w:fill="auto"/>
            <w:vAlign w:val="center"/>
          </w:tcPr>
          <w:p w:rsidR="000465C4" w:rsidRPr="009060D8" w:rsidRDefault="000465C4" w:rsidP="009060D8">
            <w:pPr>
              <w:jc w:val="center"/>
              <w:rPr>
                <w:rFonts w:cs="Book Antiqua"/>
              </w:rPr>
            </w:pPr>
            <w:r w:rsidRPr="009060D8">
              <w:rPr>
                <w:rFonts w:hAnsi="Book Antiqua" w:cs="Book Antiqua" w:hint="eastAsia"/>
                <w:sz w:val="20"/>
              </w:rPr>
              <w:t>最近校正日期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0465C4" w:rsidRPr="009060D8" w:rsidRDefault="000465C4" w:rsidP="009060D8">
            <w:pPr>
              <w:jc w:val="center"/>
              <w:rPr>
                <w:rFonts w:cs="Book Antiqua"/>
              </w:rPr>
            </w:pPr>
            <w:r w:rsidRPr="009060D8">
              <w:rPr>
                <w:rFonts w:hAnsi="Book Antiqua" w:cs="Book Antiqua" w:hint="eastAsia"/>
                <w:sz w:val="20"/>
              </w:rPr>
              <w:t>校正週期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0465C4" w:rsidRPr="009060D8" w:rsidRDefault="000465C4" w:rsidP="009060D8">
            <w:pPr>
              <w:jc w:val="center"/>
              <w:rPr>
                <w:rFonts w:cs="Book Antiqua"/>
              </w:rPr>
            </w:pPr>
            <w:r w:rsidRPr="009060D8">
              <w:rPr>
                <w:rFonts w:hAnsi="Book Antiqua" w:cs="Book Antiqua" w:hint="eastAsia"/>
                <w:sz w:val="20"/>
              </w:rPr>
              <w:t>校正單位</w:t>
            </w:r>
          </w:p>
        </w:tc>
      </w:tr>
      <w:tr w:rsidR="00DA7E4A" w:rsidRPr="009060D8" w:rsidTr="009060D8">
        <w:trPr>
          <w:cantSplit/>
        </w:trPr>
        <w:tc>
          <w:tcPr>
            <w:tcW w:w="670" w:type="pct"/>
            <w:shd w:val="clear" w:color="auto" w:fill="auto"/>
            <w:vAlign w:val="center"/>
          </w:tcPr>
          <w:p w:rsidR="00DA7E4A" w:rsidRPr="0077762C" w:rsidRDefault="00DA7E4A" w:rsidP="00DA7E4A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r>
              <w:rPr>
                <w:rFonts w:cs="Book Antiqua"/>
                <w:sz w:val="20"/>
              </w:rPr>
              <w:t>#</w:t>
            </w:r>
            <w:proofErr w:type="spellStart"/>
            <w:r>
              <w:rPr>
                <w:rFonts w:cs="Book Antiqua"/>
                <w:sz w:val="20"/>
              </w:rPr>
              <w:t>eqData</w:t>
            </w:r>
            <w:proofErr w:type="spellEnd"/>
            <w:r>
              <w:rPr>
                <w:rFonts w:cs="Book Antiqua"/>
                <w:sz w:val="20"/>
              </w:rPr>
              <w:t>}{index}</w:t>
            </w:r>
          </w:p>
        </w:tc>
        <w:tc>
          <w:tcPr>
            <w:tcW w:w="1462" w:type="pct"/>
            <w:shd w:val="clear" w:color="auto" w:fill="auto"/>
            <w:vAlign w:val="center"/>
          </w:tcPr>
          <w:p w:rsidR="00DA7E4A" w:rsidRPr="0077762C" w:rsidRDefault="00DA7E4A" w:rsidP="00DA7E4A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itemChop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itemModel</w:t>
            </w:r>
            <w:proofErr w:type="spellEnd"/>
            <w:r>
              <w:rPr>
                <w:rFonts w:cs="Book Antiqua"/>
                <w:sz w:val="20"/>
              </w:rPr>
              <w:t>}/{</w:t>
            </w:r>
            <w:proofErr w:type="spellStart"/>
            <w:r>
              <w:rPr>
                <w:rFonts w:cs="Book Antiqua"/>
                <w:sz w:val="20"/>
              </w:rPr>
              <w:t>itemSN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802" w:type="pct"/>
            <w:shd w:val="clear" w:color="auto" w:fill="auto"/>
            <w:vAlign w:val="center"/>
          </w:tcPr>
          <w:p w:rsidR="00DA7E4A" w:rsidRPr="001157C6" w:rsidRDefault="00DA7E4A" w:rsidP="00DA7E4A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rptID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737" w:type="pct"/>
            <w:shd w:val="clear" w:color="auto" w:fill="auto"/>
            <w:vAlign w:val="center"/>
          </w:tcPr>
          <w:p w:rsidR="00DA7E4A" w:rsidRPr="0077762C" w:rsidRDefault="00DA7E4A" w:rsidP="00DA7E4A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chkDate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540" w:type="pct"/>
            <w:shd w:val="clear" w:color="auto" w:fill="auto"/>
            <w:vAlign w:val="center"/>
          </w:tcPr>
          <w:p w:rsidR="00DA7E4A" w:rsidRPr="0077762C" w:rsidRDefault="00DA7E4A" w:rsidP="00DA7E4A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 w:hint="eastAsia"/>
                <w:sz w:val="20"/>
              </w:rPr>
              <w:t>{</w:t>
            </w:r>
            <w:proofErr w:type="spellStart"/>
            <w:r>
              <w:rPr>
                <w:rFonts w:cs="Book Antiqua"/>
                <w:sz w:val="20"/>
              </w:rPr>
              <w:t>ferq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DA7E4A" w:rsidRPr="0077762C" w:rsidRDefault="00DA7E4A" w:rsidP="00DA7E4A">
            <w:pPr>
              <w:jc w:val="center"/>
              <w:rPr>
                <w:rFonts w:cs="Book Antiqua"/>
                <w:sz w:val="20"/>
              </w:rPr>
            </w:pPr>
            <w:r>
              <w:rPr>
                <w:rFonts w:cs="Book Antiqua"/>
                <w:sz w:val="20"/>
              </w:rPr>
              <w:t>{org}</w:t>
            </w:r>
            <w:r>
              <w:rPr>
                <w:rFonts w:cs="Book Antiqua" w:hint="eastAsia"/>
                <w:sz w:val="20"/>
              </w:rPr>
              <w:t>{</w:t>
            </w:r>
            <w:r>
              <w:rPr>
                <w:rFonts w:cs="Book Antiqua"/>
                <w:sz w:val="20"/>
              </w:rPr>
              <w:t>/</w:t>
            </w:r>
            <w:proofErr w:type="spellStart"/>
            <w:r>
              <w:rPr>
                <w:rFonts w:cs="Book Antiqua"/>
                <w:sz w:val="20"/>
              </w:rPr>
              <w:t>eqData</w:t>
            </w:r>
            <w:proofErr w:type="spellEnd"/>
            <w:r>
              <w:rPr>
                <w:rFonts w:cs="Book Antiqua"/>
                <w:sz w:val="20"/>
              </w:rPr>
              <w:t>}</w:t>
            </w:r>
          </w:p>
        </w:tc>
      </w:tr>
    </w:tbl>
    <w:p w:rsidR="00741A5B" w:rsidRPr="001C24F6" w:rsidRDefault="00741A5B" w:rsidP="00043F9A">
      <w:pPr>
        <w:keepNext/>
        <w:spacing w:before="240" w:line="400" w:lineRule="atLeast"/>
        <w:ind w:leftChars="118" w:left="523" w:hangingChars="100" w:hanging="240"/>
        <w:jc w:val="both"/>
      </w:pPr>
      <w:r w:rsidRPr="001C24F6">
        <w:t>4</w:t>
      </w:r>
      <w:r w:rsidRPr="001C24F6">
        <w:rPr>
          <w:rFonts w:hint="eastAsia"/>
        </w:rPr>
        <w:t>.</w:t>
      </w:r>
      <w:r w:rsidRPr="001C24F6">
        <w:rPr>
          <w:rFonts w:hint="eastAsia"/>
        </w:rPr>
        <w:t>擴充不確定度</w:t>
      </w:r>
    </w:p>
    <w:p w:rsidR="00741A5B" w:rsidRPr="001C24F6" w:rsidRDefault="00741A5B" w:rsidP="00467393">
      <w:pPr>
        <w:spacing w:line="400" w:lineRule="atLeast"/>
        <w:ind w:leftChars="200" w:left="840" w:hangingChars="150" w:hanging="360"/>
        <w:jc w:val="both"/>
      </w:pPr>
      <w:r w:rsidRPr="001C24F6">
        <w:t>4.1</w:t>
      </w:r>
      <w:r w:rsidR="008B4BF9" w:rsidRPr="001C24F6">
        <w:rPr>
          <w:rFonts w:hint="eastAsia"/>
        </w:rPr>
        <w:t>本校正系統依據本實驗室「</w:t>
      </w:r>
      <w:proofErr w:type="gramStart"/>
      <w:r w:rsidR="008B4BF9" w:rsidRPr="001C24F6">
        <w:rPr>
          <w:rFonts w:hint="eastAsia"/>
        </w:rPr>
        <w:t>小像幅航拍</w:t>
      </w:r>
      <w:proofErr w:type="gramEnd"/>
      <w:r w:rsidR="008B4BF9" w:rsidRPr="001C24F6">
        <w:rPr>
          <w:rFonts w:hint="eastAsia"/>
        </w:rPr>
        <w:t>攝影機校正系統評估」進行評估。</w:t>
      </w:r>
    </w:p>
    <w:p w:rsidR="00741A5B" w:rsidRPr="001C24F6" w:rsidRDefault="00741A5B" w:rsidP="00467393">
      <w:pPr>
        <w:spacing w:line="400" w:lineRule="atLeast"/>
        <w:ind w:leftChars="200" w:left="840" w:hangingChars="150" w:hanging="360"/>
        <w:jc w:val="both"/>
      </w:pPr>
      <w:r w:rsidRPr="001C24F6">
        <w:lastRenderedPageBreak/>
        <w:t>4.2</w:t>
      </w:r>
      <w:r w:rsidR="003F1F82" w:rsidRPr="001C24F6">
        <w:t>本校正報告中之擴充不確定度，</w:t>
      </w:r>
      <w:r w:rsidR="003F1F82" w:rsidRPr="001C24F6">
        <w:rPr>
          <w:rFonts w:hint="eastAsia"/>
        </w:rPr>
        <w:t>係組合標準不確定度與涵蓋因子</w:t>
      </w:r>
      <w:proofErr w:type="gramStart"/>
      <w:r w:rsidR="003F1F82" w:rsidRPr="001C24F6">
        <w:rPr>
          <w:rFonts w:hint="eastAsia"/>
        </w:rPr>
        <w:t>（</w:t>
      </w:r>
      <w:proofErr w:type="gramEnd"/>
      <w:r w:rsidR="003F1F82" w:rsidRPr="001C24F6">
        <w:rPr>
          <w:rFonts w:hint="eastAsia"/>
        </w:rPr>
        <w:t>平面坐標方向</w:t>
      </w:r>
      <w:r w:rsidR="003F1F82" w:rsidRPr="001C24F6">
        <w:rPr>
          <w:i/>
        </w:rPr>
        <w:t>k</w:t>
      </w:r>
      <w:r w:rsidR="003F1F82" w:rsidRPr="001C24F6">
        <w:rPr>
          <w:rFonts w:hint="eastAsia"/>
        </w:rPr>
        <w:t xml:space="preserve"> </w:t>
      </w:r>
      <w:r w:rsidR="003F1F82" w:rsidRPr="001C24F6">
        <w:t>=</w:t>
      </w:r>
      <w:r w:rsidR="00DA7E4A" w:rsidRPr="00DA7E4A">
        <w:t>{</w:t>
      </w:r>
      <w:proofErr w:type="spellStart"/>
      <w:r w:rsidR="00DA7E4A" w:rsidRPr="00DA7E4A">
        <w:t>nowCaseKh</w:t>
      </w:r>
      <w:proofErr w:type="spellEnd"/>
      <w:r w:rsidR="00DA7E4A" w:rsidRPr="00DA7E4A">
        <w:t>}</w:t>
      </w:r>
      <w:r w:rsidRPr="001C24F6">
        <w:t>，</w:t>
      </w:r>
      <w:r w:rsidRPr="001C24F6">
        <w:rPr>
          <w:rFonts w:hint="eastAsia"/>
        </w:rPr>
        <w:t>高程方向</w:t>
      </w:r>
      <w:r w:rsidRPr="001C24F6">
        <w:rPr>
          <w:i/>
        </w:rPr>
        <w:t>k</w:t>
      </w:r>
      <w:r w:rsidRPr="001C24F6">
        <w:t>=</w:t>
      </w:r>
      <w:r w:rsidR="00DA7E4A" w:rsidRPr="00DA7E4A">
        <w:t>{</w:t>
      </w:r>
      <w:proofErr w:type="spellStart"/>
      <w:r w:rsidR="00DA7E4A" w:rsidRPr="00DA7E4A">
        <w:t>nowCaseKv</w:t>
      </w:r>
      <w:proofErr w:type="spellEnd"/>
      <w:r w:rsidR="00DA7E4A" w:rsidRPr="00DA7E4A">
        <w:t>}</w:t>
      </w:r>
      <w:r w:rsidRPr="001C24F6">
        <w:t>)</w:t>
      </w:r>
      <w:r w:rsidRPr="001C24F6">
        <w:rPr>
          <w:rFonts w:hint="eastAsia"/>
        </w:rPr>
        <w:t>之乘積，相對應約為</w:t>
      </w:r>
      <w:r w:rsidRPr="001C24F6">
        <w:rPr>
          <w:rFonts w:hint="eastAsia"/>
        </w:rPr>
        <w:t>95 %</w:t>
      </w:r>
      <w:r w:rsidRPr="001C24F6">
        <w:rPr>
          <w:rFonts w:hint="eastAsia"/>
        </w:rPr>
        <w:t>之信賴水準。</w:t>
      </w:r>
    </w:p>
    <w:p w:rsidR="00043F9A" w:rsidRPr="001C24F6" w:rsidRDefault="00043F9A" w:rsidP="00043F9A">
      <w:pPr>
        <w:keepNext/>
        <w:spacing w:before="240" w:line="400" w:lineRule="atLeast"/>
        <w:ind w:leftChars="118" w:left="523" w:hangingChars="100" w:hanging="240"/>
        <w:jc w:val="both"/>
      </w:pPr>
      <w:r>
        <w:rPr>
          <w:rFonts w:hint="eastAsia"/>
        </w:rPr>
        <w:t>5</w:t>
      </w:r>
      <w:r w:rsidRPr="00C80F0F">
        <w:rPr>
          <w:rFonts w:hint="eastAsia"/>
        </w:rPr>
        <w:t>.</w:t>
      </w:r>
      <w:r w:rsidRPr="00BD4D3B">
        <w:rPr>
          <w:rFonts w:hint="eastAsia"/>
        </w:rPr>
        <w:t>此報告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1812030101"/>
          <w:attr w:name="UnitName" w:val="a"/>
        </w:smartTagPr>
        <w:r w:rsidRPr="00BD4D3B">
          <w:rPr>
            <w:rFonts w:hint="eastAsia"/>
            <w:color w:val="0000FF"/>
          </w:rPr>
          <w:t>201812030101A</w:t>
        </w:r>
      </w:smartTag>
      <w:r w:rsidRPr="00BD4D3B">
        <w:rPr>
          <w:rFonts w:hint="eastAsia"/>
        </w:rPr>
        <w:t>)</w:t>
      </w:r>
      <w:r w:rsidRPr="00BD4D3B">
        <w:rPr>
          <w:rFonts w:hint="eastAsia"/>
        </w:rPr>
        <w:t>取代原報告</w:t>
      </w:r>
      <w:r w:rsidRPr="00BD4D3B">
        <w:rPr>
          <w:rFonts w:hint="eastAsia"/>
        </w:rPr>
        <w:t>(</w:t>
      </w:r>
      <w:r w:rsidRPr="00BD4D3B">
        <w:rPr>
          <w:rFonts w:hint="eastAsia"/>
        </w:rPr>
        <w:t>編號</w:t>
      </w:r>
      <w:r w:rsidRPr="00BD4D3B">
        <w:rPr>
          <w:rFonts w:hint="eastAsia"/>
          <w:color w:val="0000FF"/>
        </w:rPr>
        <w:t>F201812030101</w:t>
      </w:r>
      <w:r w:rsidRPr="00BD4D3B">
        <w:rPr>
          <w:rFonts w:hint="eastAsia"/>
        </w:rPr>
        <w:t>)</w:t>
      </w:r>
      <w:r w:rsidRPr="00BD4D3B">
        <w:rPr>
          <w:rFonts w:hint="eastAsia"/>
        </w:rPr>
        <w:t>，原報告作廢。</w:t>
      </w:r>
      <w:r w:rsidRPr="00BD4D3B">
        <w:rPr>
          <w:rFonts w:hint="eastAsia"/>
          <w:b/>
          <w:vanish/>
          <w:color w:val="FF0000"/>
        </w:rPr>
        <w:t>(</w:t>
      </w:r>
      <w:r w:rsidRPr="00BD4D3B">
        <w:rPr>
          <w:rFonts w:hint="eastAsia"/>
          <w:b/>
          <w:vanish/>
          <w:color w:val="FF0000"/>
        </w:rPr>
        <w:t>取代報告時使用</w:t>
      </w:r>
      <w:r w:rsidRPr="00BD4D3B">
        <w:rPr>
          <w:rFonts w:hint="eastAsia"/>
          <w:b/>
          <w:vanish/>
          <w:color w:val="FF0000"/>
        </w:rPr>
        <w:t>)</w:t>
      </w:r>
    </w:p>
    <w:p w:rsidR="00741A5B" w:rsidRPr="001C24F6" w:rsidRDefault="00741A5B" w:rsidP="00043F9A">
      <w:pPr>
        <w:keepNext/>
        <w:spacing w:before="240"/>
        <w:jc w:val="both"/>
      </w:pPr>
      <w:r w:rsidRPr="001C24F6">
        <w:t>三、參考資料</w:t>
      </w:r>
    </w:p>
    <w:p w:rsidR="00741A5B" w:rsidRPr="001C24F6" w:rsidRDefault="00741A5B" w:rsidP="00467393">
      <w:pPr>
        <w:spacing w:line="400" w:lineRule="atLeast"/>
        <w:ind w:leftChars="118" w:left="523" w:hangingChars="100" w:hanging="240"/>
        <w:jc w:val="both"/>
      </w:pPr>
      <w:r w:rsidRPr="001C24F6">
        <w:rPr>
          <w:rFonts w:hint="eastAsia"/>
        </w:rPr>
        <w:t>1.</w:t>
      </w:r>
      <w:r w:rsidR="008B4BF9" w:rsidRPr="001C24F6">
        <w:rPr>
          <w:rFonts w:hint="eastAsia"/>
        </w:rPr>
        <w:t>「</w:t>
      </w:r>
      <w:proofErr w:type="gramStart"/>
      <w:r w:rsidR="008B4BF9" w:rsidRPr="001C24F6">
        <w:rPr>
          <w:rFonts w:hint="eastAsia"/>
        </w:rPr>
        <w:t>小像幅航拍</w:t>
      </w:r>
      <w:proofErr w:type="gramEnd"/>
      <w:r w:rsidR="008B4BF9" w:rsidRPr="001C24F6">
        <w:rPr>
          <w:rFonts w:hint="eastAsia"/>
        </w:rPr>
        <w:t>攝影機校正作業程序」</w:t>
      </w:r>
      <w:r w:rsidR="003F1F82" w:rsidRPr="001C24F6">
        <w:t>，</w:t>
      </w:r>
      <w:r w:rsidR="003F1F82" w:rsidRPr="001C24F6">
        <w:t>SICL-</w:t>
      </w:r>
      <w:smartTag w:uri="urn:schemas-microsoft-com:office:smarttags" w:element="chsdate">
        <w:smartTagPr>
          <w:attr w:name="Year" w:val="2000"/>
          <w:attr w:name="Month" w:val="3"/>
          <w:attr w:name="Day" w:val="6"/>
          <w:attr w:name="IsLunarDate" w:val="False"/>
          <w:attr w:name="IsROCDate" w:val="False"/>
        </w:smartTagPr>
        <w:r w:rsidR="003F1F82" w:rsidRPr="001C24F6">
          <w:t>3-0</w:t>
        </w:r>
        <w:r w:rsidR="008B4BF9" w:rsidRPr="001C24F6">
          <w:rPr>
            <w:rFonts w:hint="eastAsia"/>
          </w:rPr>
          <w:t>6</w:t>
        </w:r>
        <w:r w:rsidR="003F1F82" w:rsidRPr="001C24F6">
          <w:t>-</w:t>
        </w:r>
        <w:r w:rsidR="003F1F82" w:rsidRPr="001C24F6">
          <w:rPr>
            <w:rFonts w:hint="eastAsia"/>
          </w:rPr>
          <w:t>0</w:t>
        </w:r>
      </w:smartTag>
      <w:r w:rsidR="003F1F82" w:rsidRPr="001C24F6">
        <w:t>，</w:t>
      </w:r>
      <w:r w:rsidR="002E04D4">
        <w:rPr>
          <w:rFonts w:hint="eastAsia"/>
        </w:rPr>
        <w:t>2.</w:t>
      </w:r>
      <w:r w:rsidR="00302B1D">
        <w:rPr>
          <w:rFonts w:hint="eastAsia"/>
        </w:rPr>
        <w:t>2</w:t>
      </w:r>
      <w:r w:rsidR="003F1F82" w:rsidRPr="001C24F6">
        <w:t>版，內政部國土測繪中心，民國</w:t>
      </w:r>
      <w:r w:rsidR="00D72FB5" w:rsidRPr="001C24F6">
        <w:rPr>
          <w:rFonts w:hint="eastAsia"/>
        </w:rPr>
        <w:t>1</w:t>
      </w:r>
      <w:r w:rsidR="002E04D4">
        <w:rPr>
          <w:rFonts w:hint="eastAsia"/>
        </w:rPr>
        <w:t>1</w:t>
      </w:r>
      <w:r w:rsidR="00302B1D">
        <w:rPr>
          <w:rFonts w:hint="eastAsia"/>
        </w:rPr>
        <w:t>1</w:t>
      </w:r>
      <w:r w:rsidR="003F1F82" w:rsidRPr="001C24F6">
        <w:t>年。</w:t>
      </w:r>
    </w:p>
    <w:p w:rsidR="00741A5B" w:rsidRPr="001C24F6" w:rsidRDefault="00741A5B" w:rsidP="00467393">
      <w:pPr>
        <w:spacing w:line="400" w:lineRule="atLeast"/>
        <w:ind w:leftChars="118" w:left="523" w:hangingChars="100" w:hanging="240"/>
        <w:jc w:val="both"/>
      </w:pPr>
      <w:r w:rsidRPr="001C24F6">
        <w:rPr>
          <w:rFonts w:hint="eastAsia"/>
        </w:rPr>
        <w:t>2.</w:t>
      </w:r>
      <w:r w:rsidR="008B4BF9" w:rsidRPr="001C24F6">
        <w:rPr>
          <w:rFonts w:hint="eastAsia"/>
        </w:rPr>
        <w:t>「</w:t>
      </w:r>
      <w:proofErr w:type="gramStart"/>
      <w:r w:rsidR="008B4BF9" w:rsidRPr="001C24F6">
        <w:rPr>
          <w:rFonts w:hint="eastAsia"/>
        </w:rPr>
        <w:t>小像幅航拍</w:t>
      </w:r>
      <w:proofErr w:type="gramEnd"/>
      <w:r w:rsidR="008B4BF9" w:rsidRPr="001C24F6">
        <w:rPr>
          <w:rFonts w:hint="eastAsia"/>
        </w:rPr>
        <w:t>攝影機校正系統評估」</w:t>
      </w:r>
      <w:r w:rsidR="003F1F82" w:rsidRPr="001C24F6">
        <w:t>，</w:t>
      </w:r>
      <w:r w:rsidR="003F1F82" w:rsidRPr="001C24F6">
        <w:t>SICL-</w:t>
      </w:r>
      <w:smartTag w:uri="urn:schemas-microsoft-com:office:smarttags" w:element="chsdate">
        <w:smartTagPr>
          <w:attr w:name="Year" w:val="2003"/>
          <w:attr w:name="Month" w:val="6"/>
          <w:attr w:name="Day" w:val="1"/>
          <w:attr w:name="IsLunarDate" w:val="False"/>
          <w:attr w:name="IsROCDate" w:val="False"/>
        </w:smartTagPr>
        <w:r w:rsidR="003F1F82" w:rsidRPr="001C24F6">
          <w:t>3-0</w:t>
        </w:r>
        <w:r w:rsidR="008B4BF9" w:rsidRPr="001C24F6">
          <w:rPr>
            <w:rFonts w:hint="eastAsia"/>
          </w:rPr>
          <w:t>6</w:t>
        </w:r>
        <w:r w:rsidR="003F1F82" w:rsidRPr="001C24F6">
          <w:t>-</w:t>
        </w:r>
        <w:r w:rsidR="003F1F82" w:rsidRPr="001C24F6">
          <w:rPr>
            <w:rFonts w:hint="eastAsia"/>
          </w:rPr>
          <w:t>1</w:t>
        </w:r>
      </w:smartTag>
      <w:r w:rsidR="003F1F82" w:rsidRPr="001C24F6">
        <w:t>，</w:t>
      </w:r>
      <w:r w:rsidR="002E04D4">
        <w:rPr>
          <w:rFonts w:hint="eastAsia"/>
        </w:rPr>
        <w:t>2.1</w:t>
      </w:r>
      <w:r w:rsidR="003F1F82" w:rsidRPr="001C24F6">
        <w:t>版，內政部國土測繪中心，民國</w:t>
      </w:r>
      <w:r w:rsidR="00D72FB5" w:rsidRPr="001C24F6">
        <w:rPr>
          <w:rFonts w:hint="eastAsia"/>
        </w:rPr>
        <w:t>1</w:t>
      </w:r>
      <w:r w:rsidR="002E04D4">
        <w:rPr>
          <w:rFonts w:hint="eastAsia"/>
        </w:rPr>
        <w:t>10</w:t>
      </w:r>
      <w:r w:rsidR="003F1F82" w:rsidRPr="001C24F6">
        <w:t>年。</w:t>
      </w:r>
    </w:p>
    <w:sectPr w:rsidR="00741A5B" w:rsidRPr="001C24F6" w:rsidSect="00043F9A">
      <w:headerReference w:type="default" r:id="rId16"/>
      <w:pgSz w:w="11907" w:h="16840" w:code="9"/>
      <w:pgMar w:top="1985" w:right="1134" w:bottom="1134" w:left="1134" w:header="567" w:footer="567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3A8C" w:rsidRDefault="00853A8C">
      <w:r>
        <w:separator/>
      </w:r>
    </w:p>
  </w:endnote>
  <w:endnote w:type="continuationSeparator" w:id="0">
    <w:p w:rsidR="00853A8C" w:rsidRDefault="00853A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otype Sorts">
    <w:altName w:val="ZapfDingbats"/>
    <w:panose1 w:val="00000000000000000000"/>
    <w:charset w:val="02"/>
    <w:family w:val="auto"/>
    <w:notTrueType/>
    <w:pitch w:val="variable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華康中楷體">
    <w:altName w:val="Arial Unicode MS"/>
    <w:charset w:val="88"/>
    <w:family w:val="modern"/>
    <w:pitch w:val="fixed"/>
    <w:sig w:usb0="00000000" w:usb1="08080000" w:usb2="00000010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43F9A" w:rsidRPr="005A109B" w:rsidRDefault="00043F9A" w:rsidP="005A109B">
    <w:pPr>
      <w:pStyle w:val="ad"/>
      <w:jc w:val="center"/>
    </w:pPr>
    <w:r w:rsidRPr="005A109B">
      <w:rPr>
        <w:kern w:val="0"/>
      </w:rPr>
      <w:fldChar w:fldCharType="begin"/>
    </w:r>
    <w:r w:rsidRPr="005A109B">
      <w:rPr>
        <w:kern w:val="0"/>
      </w:rPr>
      <w:instrText xml:space="preserve"> PAGE </w:instrText>
    </w:r>
    <w:r w:rsidRPr="005A109B">
      <w:rPr>
        <w:kern w:val="0"/>
      </w:rPr>
      <w:fldChar w:fldCharType="separate"/>
    </w:r>
    <w:r w:rsidR="001A0E06">
      <w:rPr>
        <w:noProof/>
        <w:kern w:val="0"/>
      </w:rPr>
      <w:t>6</w:t>
    </w:r>
    <w:r w:rsidRPr="005A109B">
      <w:rPr>
        <w:kern w:val="0"/>
      </w:rPr>
      <w:fldChar w:fldCharType="end"/>
    </w:r>
    <w:r>
      <w:rPr>
        <w:rFonts w:hint="eastAsia"/>
        <w:kern w:val="0"/>
      </w:rPr>
      <w:t>/</w:t>
    </w:r>
    <w:r>
      <w:rPr>
        <w:kern w:val="0"/>
      </w:rPr>
      <w:fldChar w:fldCharType="begin"/>
    </w:r>
    <w:r>
      <w:rPr>
        <w:kern w:val="0"/>
      </w:rPr>
      <w:instrText xml:space="preserve"> =</w:instrText>
    </w:r>
    <w:r>
      <w:rPr>
        <w:kern w:val="0"/>
      </w:rPr>
      <w:fldChar w:fldCharType="begin"/>
    </w:r>
    <w:r>
      <w:rPr>
        <w:kern w:val="0"/>
      </w:rPr>
      <w:instrText xml:space="preserve"> NUMPAGES   \* MERGEFORMAT </w:instrText>
    </w:r>
    <w:r>
      <w:rPr>
        <w:kern w:val="0"/>
      </w:rPr>
      <w:fldChar w:fldCharType="separate"/>
    </w:r>
    <w:r w:rsidR="001A0E06">
      <w:rPr>
        <w:noProof/>
        <w:kern w:val="0"/>
      </w:rPr>
      <w:instrText>7</w:instrText>
    </w:r>
    <w:r>
      <w:rPr>
        <w:kern w:val="0"/>
      </w:rPr>
      <w:fldChar w:fldCharType="end"/>
    </w:r>
    <w:r>
      <w:rPr>
        <w:kern w:val="0"/>
      </w:rPr>
      <w:instrText xml:space="preserve">-1 </w:instrText>
    </w:r>
    <w:r>
      <w:rPr>
        <w:kern w:val="0"/>
      </w:rPr>
      <w:fldChar w:fldCharType="separate"/>
    </w:r>
    <w:r w:rsidR="001A0E06">
      <w:rPr>
        <w:noProof/>
        <w:kern w:val="0"/>
      </w:rPr>
      <w:t>6</w:t>
    </w:r>
    <w:r>
      <w:rPr>
        <w:kern w:val="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3A8C" w:rsidRDefault="00853A8C">
      <w:r>
        <w:separator/>
      </w:r>
    </w:p>
  </w:footnote>
  <w:footnote w:type="continuationSeparator" w:id="0">
    <w:p w:rsidR="00853A8C" w:rsidRDefault="00853A8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0444C" w:rsidRPr="00137184" w:rsidRDefault="00DA7E4A" w:rsidP="00137184">
    <w:pPr>
      <w:pStyle w:val="ac"/>
    </w:pPr>
    <w: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878205</wp:posOffset>
          </wp:positionH>
          <wp:positionV relativeFrom="page">
            <wp:posOffset>2513330</wp:posOffset>
          </wp:positionV>
          <wp:extent cx="6109335" cy="5969000"/>
          <wp:effectExtent l="0" t="0" r="5715" b="0"/>
          <wp:wrapNone/>
          <wp:docPr id="32" name="圖片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9335" cy="596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184" w:rsidRPr="006F69B5" w:rsidRDefault="00137184" w:rsidP="00550BED">
    <w:pPr>
      <w:jc w:val="center"/>
      <w:rPr>
        <w:rFonts w:ascii="標楷體" w:hAnsi="標楷體"/>
        <w:color w:val="000000"/>
        <w:sz w:val="36"/>
        <w:szCs w:val="36"/>
      </w:rPr>
    </w:pPr>
    <w:r w:rsidRPr="006F69B5">
      <w:rPr>
        <w:rFonts w:ascii="標楷體" w:hAnsi="標楷體" w:hint="eastAsia"/>
        <w:color w:val="000000"/>
        <w:sz w:val="36"/>
        <w:szCs w:val="36"/>
      </w:rPr>
      <w:t>內政部國土測繪中心</w:t>
    </w:r>
    <w:r>
      <w:rPr>
        <w:rFonts w:ascii="標楷體" w:hAnsi="標楷體" w:hint="eastAsia"/>
        <w:color w:val="000000"/>
        <w:sz w:val="36"/>
        <w:szCs w:val="36"/>
      </w:rPr>
      <w:t>測量儀器</w:t>
    </w:r>
    <w:r w:rsidRPr="006F69B5">
      <w:rPr>
        <w:rFonts w:ascii="標楷體" w:hAnsi="標楷體" w:hint="eastAsia"/>
        <w:color w:val="000000"/>
        <w:sz w:val="36"/>
        <w:szCs w:val="36"/>
      </w:rPr>
      <w:t>校正實驗室</w:t>
    </w:r>
  </w:p>
  <w:p w:rsidR="00137184" w:rsidRPr="00583EFF" w:rsidRDefault="00137184" w:rsidP="00550BED">
    <w:pPr>
      <w:spacing w:before="120"/>
      <w:jc w:val="center"/>
      <w:rPr>
        <w:color w:val="000000"/>
        <w:sz w:val="28"/>
        <w:szCs w:val="28"/>
      </w:rPr>
    </w:pPr>
    <w:proofErr w:type="gramStart"/>
    <w:r w:rsidRPr="00583EFF">
      <w:rPr>
        <w:rFonts w:hAnsi="標楷體" w:hint="eastAsia"/>
        <w:color w:val="000000"/>
        <w:sz w:val="28"/>
        <w:szCs w:val="28"/>
      </w:rPr>
      <w:t>臺</w:t>
    </w:r>
    <w:proofErr w:type="gramEnd"/>
    <w:r w:rsidRPr="00583EFF">
      <w:rPr>
        <w:rFonts w:hAnsi="標楷體" w:hint="eastAsia"/>
        <w:color w:val="000000"/>
        <w:sz w:val="28"/>
        <w:szCs w:val="28"/>
      </w:rPr>
      <w:t>中市南屯區黎明路</w:t>
    </w:r>
    <w:r w:rsidRPr="00583EFF">
      <w:rPr>
        <w:rFonts w:hint="eastAsia"/>
        <w:color w:val="000000"/>
        <w:sz w:val="28"/>
        <w:szCs w:val="28"/>
      </w:rPr>
      <w:t>2</w:t>
    </w:r>
    <w:r w:rsidRPr="00583EFF">
      <w:rPr>
        <w:rFonts w:hAnsi="標楷體" w:hint="eastAsia"/>
        <w:color w:val="000000"/>
        <w:sz w:val="28"/>
        <w:szCs w:val="28"/>
      </w:rPr>
      <w:t>段</w:t>
    </w:r>
    <w:r w:rsidRPr="00583EFF">
      <w:rPr>
        <w:rFonts w:hint="eastAsia"/>
        <w:color w:val="000000"/>
        <w:sz w:val="28"/>
        <w:szCs w:val="28"/>
      </w:rPr>
      <w:t>497</w:t>
    </w:r>
    <w:r w:rsidRPr="00583EFF">
      <w:rPr>
        <w:rFonts w:hAnsi="標楷體" w:hint="eastAsia"/>
        <w:color w:val="000000"/>
        <w:sz w:val="28"/>
        <w:szCs w:val="28"/>
      </w:rPr>
      <w:t>號</w:t>
    </w:r>
    <w:r w:rsidRPr="00583EFF">
      <w:rPr>
        <w:rFonts w:hint="eastAsia"/>
        <w:color w:val="000000"/>
        <w:sz w:val="28"/>
        <w:szCs w:val="28"/>
      </w:rPr>
      <w:t>4</w:t>
    </w:r>
    <w:r w:rsidRPr="00583EFF">
      <w:rPr>
        <w:rFonts w:hAnsi="標楷體" w:hint="eastAsia"/>
        <w:color w:val="000000"/>
        <w:sz w:val="28"/>
        <w:szCs w:val="28"/>
      </w:rPr>
      <w:t>樓</w:t>
    </w:r>
  </w:p>
  <w:p w:rsidR="00137184" w:rsidRPr="00583EFF" w:rsidRDefault="00DA7E4A" w:rsidP="00550BED">
    <w:pPr>
      <w:pStyle w:val="ac"/>
    </w:pPr>
    <w:r w:rsidRPr="00583EFF">
      <w:rPr>
        <w:rFonts w:hint="eastAsia"/>
        <w:color w:val="000000"/>
        <w:sz w:val="36"/>
        <w:szCs w:val="36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page">
            <wp:posOffset>878205</wp:posOffset>
          </wp:positionH>
          <wp:positionV relativeFrom="page">
            <wp:posOffset>2514600</wp:posOffset>
          </wp:positionV>
          <wp:extent cx="6109335" cy="5969000"/>
          <wp:effectExtent l="0" t="0" r="5715" b="0"/>
          <wp:wrapNone/>
          <wp:docPr id="30" name="圖片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09335" cy="5969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7184" w:rsidRPr="00583EFF">
      <w:rPr>
        <w:rFonts w:hint="eastAsia"/>
        <w:color w:val="000000"/>
      </w:rPr>
      <w:tab/>
    </w:r>
    <w:r w:rsidR="00137184" w:rsidRPr="00583EFF">
      <w:rPr>
        <w:rFonts w:hAnsi="標楷體" w:hint="eastAsia"/>
        <w:color w:val="000000"/>
      </w:rPr>
      <w:t>報告編號：</w:t>
    </w:r>
    <w:r w:rsidR="00163398" w:rsidRPr="00163398">
      <w:rPr>
        <w:color w:val="000000"/>
      </w:rPr>
      <w:t>{nowCaseID}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BA0CDA2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1" w15:restartNumberingAfterBreak="0">
    <w:nsid w:val="FFFFFF81"/>
    <w:multiLevelType w:val="singleLevel"/>
    <w:tmpl w:val="F524103C"/>
    <w:lvl w:ilvl="0">
      <w:start w:val="1"/>
      <w:numFmt w:val="bullet"/>
      <w:pStyle w:val="4"/>
      <w:lvlText w:val=""/>
      <w:lvlJc w:val="left"/>
      <w:pPr>
        <w:tabs>
          <w:tab w:val="num" w:pos="2495"/>
        </w:tabs>
        <w:ind w:left="2495" w:hanging="369"/>
      </w:pPr>
      <w:rPr>
        <w:rFonts w:ascii="Wingdings" w:hAnsi="Wingdings" w:hint="default"/>
        <w:sz w:val="16"/>
      </w:rPr>
    </w:lvl>
  </w:abstractNum>
  <w:abstractNum w:abstractNumId="2" w15:restartNumberingAfterBreak="0">
    <w:nsid w:val="FFFFFF82"/>
    <w:multiLevelType w:val="singleLevel"/>
    <w:tmpl w:val="9DD8F5AE"/>
    <w:lvl w:ilvl="0">
      <w:start w:val="1"/>
      <w:numFmt w:val="bullet"/>
      <w:pStyle w:val="3"/>
      <w:lvlText w:val=""/>
      <w:lvlJc w:val="left"/>
      <w:pPr>
        <w:tabs>
          <w:tab w:val="num" w:pos="2345"/>
        </w:tabs>
        <w:ind w:left="2268" w:hanging="283"/>
      </w:pPr>
      <w:rPr>
        <w:rFonts w:ascii="Wingdings" w:hAnsi="Wingdings" w:hint="default"/>
      </w:rPr>
    </w:lvl>
  </w:abstractNum>
  <w:abstractNum w:abstractNumId="3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4" w15:restartNumberingAfterBreak="0">
    <w:nsid w:val="02360652"/>
    <w:multiLevelType w:val="singleLevel"/>
    <w:tmpl w:val="83B4F6A0"/>
    <w:lvl w:ilvl="0">
      <w:start w:val="1"/>
      <w:numFmt w:val="bullet"/>
      <w:pStyle w:val="8"/>
      <w:lvlText w:val=""/>
      <w:lvlJc w:val="left"/>
      <w:pPr>
        <w:tabs>
          <w:tab w:val="num" w:pos="3620"/>
        </w:tabs>
        <w:ind w:left="3544" w:hanging="284"/>
      </w:pPr>
      <w:rPr>
        <w:rFonts w:ascii="Monotype Sorts" w:hAnsi="Monotype Sorts" w:hint="default"/>
        <w:sz w:val="24"/>
      </w:rPr>
    </w:lvl>
  </w:abstractNum>
  <w:abstractNum w:abstractNumId="5" w15:restartNumberingAfterBreak="0">
    <w:nsid w:val="024372DA"/>
    <w:multiLevelType w:val="singleLevel"/>
    <w:tmpl w:val="7FF67EA6"/>
    <w:lvl w:ilvl="0">
      <w:start w:val="1"/>
      <w:numFmt w:val="bullet"/>
      <w:pStyle w:val="2"/>
      <w:lvlText w:val=""/>
      <w:lvlJc w:val="left"/>
      <w:pPr>
        <w:tabs>
          <w:tab w:val="num" w:pos="2061"/>
        </w:tabs>
        <w:ind w:left="1985" w:hanging="284"/>
      </w:pPr>
      <w:rPr>
        <w:rFonts w:ascii="Wingdings" w:hAnsi="Wingdings" w:hint="default"/>
        <w:sz w:val="16"/>
      </w:rPr>
    </w:lvl>
  </w:abstractNum>
  <w:abstractNum w:abstractNumId="6" w15:restartNumberingAfterBreak="0">
    <w:nsid w:val="031B52A4"/>
    <w:multiLevelType w:val="singleLevel"/>
    <w:tmpl w:val="4D36A3C2"/>
    <w:lvl w:ilvl="0">
      <w:start w:val="1"/>
      <w:numFmt w:val="bullet"/>
      <w:pStyle w:val="6"/>
      <w:lvlText w:val="▲"/>
      <w:lvlJc w:val="left"/>
      <w:pPr>
        <w:tabs>
          <w:tab w:val="num" w:pos="3053"/>
        </w:tabs>
        <w:ind w:left="2977" w:hanging="284"/>
      </w:pPr>
      <w:rPr>
        <w:rFonts w:ascii="新細明體" w:eastAsia="新細明體" w:hAnsi="Wingdings" w:hint="eastAsia"/>
        <w:sz w:val="16"/>
      </w:rPr>
    </w:lvl>
  </w:abstractNum>
  <w:abstractNum w:abstractNumId="7" w15:restartNumberingAfterBreak="0">
    <w:nsid w:val="03A73F66"/>
    <w:multiLevelType w:val="hybridMultilevel"/>
    <w:tmpl w:val="B880A37C"/>
    <w:lvl w:ilvl="0" w:tplc="448AE3F2">
      <w:start w:val="1"/>
      <w:numFmt w:val="decimal"/>
      <w:lvlText w:val="%1."/>
      <w:lvlJc w:val="left"/>
      <w:pPr>
        <w:ind w:left="480" w:hanging="48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2882BA7"/>
    <w:multiLevelType w:val="multilevel"/>
    <w:tmpl w:val="90160804"/>
    <w:lvl w:ilvl="0">
      <w:start w:val="1"/>
      <w:numFmt w:val="ideographLegalTraditional"/>
      <w:pStyle w:val="a0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a0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9" w15:restartNumberingAfterBreak="0">
    <w:nsid w:val="1C5645FE"/>
    <w:multiLevelType w:val="hybridMultilevel"/>
    <w:tmpl w:val="EB2EF6BE"/>
    <w:lvl w:ilvl="0" w:tplc="C7020FB0">
      <w:start w:val="1"/>
      <w:numFmt w:val="decimal"/>
      <w:lvlText w:val="%1."/>
      <w:lvlJc w:val="left"/>
      <w:pPr>
        <w:tabs>
          <w:tab w:val="num" w:pos="390"/>
        </w:tabs>
        <w:ind w:left="390" w:hanging="210"/>
      </w:pPr>
      <w:rPr>
        <w:rFonts w:hint="eastAsia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 w15:restartNumberingAfterBreak="0">
    <w:nsid w:val="2EBA5D61"/>
    <w:multiLevelType w:val="singleLevel"/>
    <w:tmpl w:val="C96824E4"/>
    <w:lvl w:ilvl="0">
      <w:start w:val="1"/>
      <w:numFmt w:val="taiwaneseCountingThousand"/>
      <w:pStyle w:val="a1"/>
      <w:lvlText w:val="附錄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1" w15:restartNumberingAfterBreak="0">
    <w:nsid w:val="3E1736CF"/>
    <w:multiLevelType w:val="multilevel"/>
    <w:tmpl w:val="90160804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lvlText w:val="%2、"/>
      <w:lvlJc w:val="left"/>
      <w:pPr>
        <w:tabs>
          <w:tab w:val="num" w:pos="1758"/>
        </w:tabs>
        <w:ind w:left="1758" w:hanging="851"/>
      </w:pPr>
      <w:rPr>
        <w:rFonts w:ascii="Times New Roman" w:eastAsia="標楷體" w:hAnsi="Times New Roman" w:hint="default"/>
        <w:caps w:val="0"/>
        <w:strike w:val="0"/>
        <w:dstrike w:val="0"/>
        <w:vanish w:val="0"/>
        <w:color w:val="000000"/>
        <w:vertAlign w:val="baseline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2" w15:restartNumberingAfterBreak="0">
    <w:nsid w:val="4401107A"/>
    <w:multiLevelType w:val="multilevel"/>
    <w:tmpl w:val="BE684DEA"/>
    <w:lvl w:ilvl="0">
      <w:start w:val="1"/>
      <w:numFmt w:val="ideographLegalTraditional"/>
      <w:pStyle w:val="1"/>
      <w:lvlText w:val="%1、"/>
      <w:lvlJc w:val="left"/>
      <w:pPr>
        <w:tabs>
          <w:tab w:val="num" w:pos="851"/>
        </w:tabs>
        <w:ind w:left="851" w:hanging="851"/>
      </w:pPr>
      <w:rPr>
        <w:rFonts w:hint="eastAsia"/>
        <w:b/>
      </w:rPr>
    </w:lvl>
    <w:lvl w:ilvl="1">
      <w:start w:val="1"/>
      <w:numFmt w:val="ideographDigital"/>
      <w:pStyle w:val="20"/>
      <w:lvlText w:val="%2、"/>
      <w:lvlJc w:val="left"/>
      <w:pPr>
        <w:tabs>
          <w:tab w:val="num" w:pos="851"/>
        </w:tabs>
        <w:ind w:left="851" w:hanging="851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ideographDigital"/>
      <w:pStyle w:val="30"/>
      <w:lvlText w:val="(%3)"/>
      <w:lvlJc w:val="left"/>
      <w:pPr>
        <w:tabs>
          <w:tab w:val="num" w:pos="1440"/>
        </w:tabs>
        <w:ind w:left="1440" w:hanging="737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0"/>
      <w:lvlText w:val="%4."/>
      <w:lvlJc w:val="left"/>
      <w:pPr>
        <w:tabs>
          <w:tab w:val="num" w:pos="1871"/>
        </w:tabs>
        <w:ind w:left="1871" w:hanging="397"/>
      </w:pPr>
      <w:rPr>
        <w:rFonts w:ascii="Times New Roman" w:hAnsi="Times New Roman" w:cs="Times New Roman" w:hint="default"/>
      </w:rPr>
    </w:lvl>
    <w:lvl w:ilvl="4">
      <w:start w:val="1"/>
      <w:numFmt w:val="decimal"/>
      <w:pStyle w:val="50"/>
      <w:lvlText w:val="(%5)"/>
      <w:lvlJc w:val="left"/>
      <w:pPr>
        <w:tabs>
          <w:tab w:val="num" w:pos="2268"/>
        </w:tabs>
        <w:ind w:left="2268" w:hanging="425"/>
      </w:pPr>
      <w:rPr>
        <w:rFonts w:hint="eastAsia"/>
      </w:rPr>
    </w:lvl>
    <w:lvl w:ilvl="5">
      <w:start w:val="1"/>
      <w:numFmt w:val="upperLetter"/>
      <w:pStyle w:val="60"/>
      <w:lvlText w:val="%6."/>
      <w:lvlJc w:val="left"/>
      <w:pPr>
        <w:tabs>
          <w:tab w:val="num" w:pos="2693"/>
        </w:tabs>
        <w:ind w:left="2693" w:hanging="368"/>
      </w:pPr>
      <w:rPr>
        <w:rFonts w:hint="eastAsia"/>
      </w:rPr>
    </w:lvl>
    <w:lvl w:ilvl="6">
      <w:start w:val="1"/>
      <w:numFmt w:val="upperLetter"/>
      <w:pStyle w:val="7"/>
      <w:lvlText w:val="(%7)"/>
      <w:lvlJc w:val="left"/>
      <w:pPr>
        <w:tabs>
          <w:tab w:val="num" w:pos="3260"/>
        </w:tabs>
        <w:ind w:left="3260" w:hanging="567"/>
      </w:pPr>
      <w:rPr>
        <w:rFonts w:hint="eastAsia"/>
      </w:rPr>
    </w:lvl>
    <w:lvl w:ilvl="7">
      <w:start w:val="1"/>
      <w:numFmt w:val="lowerLetter"/>
      <w:pStyle w:val="80"/>
      <w:lvlText w:val="%8."/>
      <w:lvlJc w:val="left"/>
      <w:pPr>
        <w:tabs>
          <w:tab w:val="num" w:pos="3686"/>
        </w:tabs>
        <w:ind w:left="3686" w:hanging="426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4139"/>
        </w:tabs>
        <w:ind w:left="4139" w:hanging="453"/>
      </w:pPr>
      <w:rPr>
        <w:rFonts w:hint="eastAsia"/>
      </w:rPr>
    </w:lvl>
  </w:abstractNum>
  <w:abstractNum w:abstractNumId="13" w15:restartNumberingAfterBreak="0">
    <w:nsid w:val="443156FD"/>
    <w:multiLevelType w:val="multilevel"/>
    <w:tmpl w:val="563E166A"/>
    <w:lvl w:ilvl="0">
      <w:start w:val="1"/>
      <w:numFmt w:val="ideographLegalTraditional"/>
      <w:lvlText w:val="%1、"/>
      <w:lvlJc w:val="left"/>
      <w:pPr>
        <w:tabs>
          <w:tab w:val="num" w:pos="1758"/>
        </w:tabs>
        <w:ind w:left="1758" w:hanging="851"/>
      </w:pPr>
      <w:rPr>
        <w:rFonts w:hint="eastAsia"/>
        <w:sz w:val="24"/>
      </w:rPr>
    </w:lvl>
    <w:lvl w:ilvl="1">
      <w:start w:val="1"/>
      <w:numFmt w:val="taiwaneseCountingThousand"/>
      <w:pStyle w:val="2TEXT"/>
      <w:lvlText w:val="%2、"/>
      <w:lvlJc w:val="left"/>
      <w:pPr>
        <w:tabs>
          <w:tab w:val="num" w:pos="1758"/>
        </w:tabs>
        <w:ind w:left="1758" w:hanging="851"/>
      </w:pPr>
      <w:rPr>
        <w:rFonts w:hint="eastAsia"/>
      </w:rPr>
    </w:lvl>
    <w:lvl w:ilvl="2">
      <w:start w:val="1"/>
      <w:numFmt w:val="taiwaneseCountingThousand"/>
      <w:lvlText w:val="(%3)"/>
      <w:lvlJc w:val="left"/>
      <w:pPr>
        <w:tabs>
          <w:tab w:val="num" w:pos="2347"/>
        </w:tabs>
        <w:ind w:left="2347" w:hanging="737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start w:val="1"/>
      <w:numFmt w:val="decimal"/>
      <w:lvlText w:val="(%5)"/>
      <w:lvlJc w:val="left"/>
      <w:pPr>
        <w:tabs>
          <w:tab w:val="num" w:pos="3175"/>
        </w:tabs>
        <w:ind w:left="3175" w:hanging="425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3600"/>
        </w:tabs>
        <w:ind w:left="3600" w:hanging="368"/>
      </w:pPr>
      <w:rPr>
        <w:rFonts w:ascii="Times New Roman" w:hAnsi="Times New Roman" w:hint="default"/>
      </w:rPr>
    </w:lvl>
    <w:lvl w:ilvl="6">
      <w:start w:val="1"/>
      <w:numFmt w:val="upperLetter"/>
      <w:lvlText w:val="(%7)."/>
      <w:lvlJc w:val="left"/>
      <w:pPr>
        <w:tabs>
          <w:tab w:val="num" w:pos="4167"/>
        </w:tabs>
        <w:ind w:left="4167" w:hanging="567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4593"/>
        </w:tabs>
        <w:ind w:left="4593" w:hanging="426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5046"/>
        </w:tabs>
        <w:ind w:left="5046" w:hanging="453"/>
      </w:pPr>
      <w:rPr>
        <w:rFonts w:hint="eastAsia"/>
      </w:rPr>
    </w:lvl>
  </w:abstractNum>
  <w:abstractNum w:abstractNumId="14" w15:restartNumberingAfterBreak="0">
    <w:nsid w:val="5FDF301E"/>
    <w:multiLevelType w:val="singleLevel"/>
    <w:tmpl w:val="B0764F62"/>
    <w:lvl w:ilvl="0">
      <w:start w:val="1"/>
      <w:numFmt w:val="bullet"/>
      <w:pStyle w:val="90"/>
      <w:lvlText w:val=""/>
      <w:lvlJc w:val="left"/>
      <w:pPr>
        <w:tabs>
          <w:tab w:val="num" w:pos="4187"/>
        </w:tabs>
        <w:ind w:left="3544" w:firstLine="283"/>
      </w:pPr>
      <w:rPr>
        <w:rFonts w:ascii="Monotype Sorts" w:hAnsi="Monotype Sorts" w:hint="default"/>
        <w:sz w:val="24"/>
      </w:rPr>
    </w:lvl>
  </w:abstractNum>
  <w:abstractNum w:abstractNumId="15" w15:restartNumberingAfterBreak="0">
    <w:nsid w:val="60DC3143"/>
    <w:multiLevelType w:val="singleLevel"/>
    <w:tmpl w:val="F7F28B5A"/>
    <w:lvl w:ilvl="0">
      <w:start w:val="1"/>
      <w:numFmt w:val="bullet"/>
      <w:pStyle w:val="70"/>
      <w:lvlText w:val=""/>
      <w:lvlJc w:val="left"/>
      <w:pPr>
        <w:tabs>
          <w:tab w:val="num" w:pos="3337"/>
        </w:tabs>
        <w:ind w:left="3260" w:hanging="283"/>
      </w:pPr>
      <w:rPr>
        <w:rFonts w:ascii="Monotype Sorts" w:hAnsi="Monotype Sorts" w:hint="default"/>
        <w:sz w:val="20"/>
      </w:rPr>
    </w:lvl>
  </w:abstractNum>
  <w:abstractNum w:abstractNumId="16" w15:restartNumberingAfterBreak="0">
    <w:nsid w:val="70BD5C7F"/>
    <w:multiLevelType w:val="hybridMultilevel"/>
    <w:tmpl w:val="8796FAC6"/>
    <w:lvl w:ilvl="0" w:tplc="8560467C">
      <w:start w:val="1"/>
      <w:numFmt w:val="bullet"/>
      <w:lvlText w:val=""/>
      <w:lvlJc w:val="left"/>
      <w:pPr>
        <w:ind w:left="6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20" w:hanging="480"/>
      </w:pPr>
      <w:rPr>
        <w:rFonts w:ascii="Wingdings" w:hAnsi="Wingdings" w:hint="default"/>
      </w:rPr>
    </w:lvl>
  </w:abstractNum>
  <w:abstractNum w:abstractNumId="17" w15:restartNumberingAfterBreak="0">
    <w:nsid w:val="7B73477E"/>
    <w:multiLevelType w:val="multilevel"/>
    <w:tmpl w:val="1E805440"/>
    <w:lvl w:ilvl="0">
      <w:start w:val="1"/>
      <w:numFmt w:val="none"/>
      <w:pStyle w:val="a2"/>
      <w:lvlText w:val="壹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1">
      <w:start w:val="1"/>
      <w:numFmt w:val="ideographDigital"/>
      <w:lvlText w:val="%2%1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2">
      <w:start w:val="1"/>
      <w:numFmt w:val="ideographDigital"/>
      <w:lvlText w:val="(%3)、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3">
      <w:start w:val="1"/>
      <w:numFmt w:val="decimal"/>
      <w:lvlText w:val="%4%1."/>
      <w:lvlJc w:val="left"/>
      <w:pPr>
        <w:tabs>
          <w:tab w:val="num" w:pos="1440"/>
        </w:tabs>
        <w:ind w:left="1134" w:hanging="1134"/>
      </w:pPr>
      <w:rPr>
        <w:rFonts w:hint="eastAsia"/>
      </w:rPr>
    </w:lvl>
    <w:lvl w:ilvl="4">
      <w:start w:val="1"/>
      <w:numFmt w:val="decimal"/>
      <w:lvlText w:val="(%5)."/>
      <w:lvlJc w:val="left"/>
      <w:pPr>
        <w:tabs>
          <w:tab w:val="num" w:pos="1800"/>
        </w:tabs>
        <w:ind w:left="1134" w:hanging="1134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1701"/>
        </w:tabs>
        <w:ind w:left="1701" w:hanging="567"/>
      </w:pPr>
      <w:rPr>
        <w:rFonts w:hint="eastAsia"/>
      </w:rPr>
    </w:lvl>
    <w:lvl w:ilvl="6">
      <w:start w:val="1"/>
      <w:numFmt w:val="upperLetter"/>
      <w:lvlText w:val="(%7)."/>
      <w:lvlJc w:val="left"/>
      <w:pPr>
        <w:tabs>
          <w:tab w:val="num" w:pos="2126"/>
        </w:tabs>
        <w:ind w:left="2126" w:hanging="425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174"/>
        </w:tabs>
        <w:ind w:left="2098" w:hanging="284"/>
      </w:pPr>
      <w:rPr>
        <w:rFonts w:hint="eastAsia"/>
      </w:rPr>
    </w:lvl>
    <w:lvl w:ilvl="8">
      <w:start w:val="1"/>
      <w:numFmt w:val="lowerLetter"/>
      <w:lvlText w:val="(%9)."/>
      <w:lvlJc w:val="left"/>
      <w:pPr>
        <w:tabs>
          <w:tab w:val="num" w:pos="3272"/>
        </w:tabs>
        <w:ind w:left="2977" w:hanging="425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15"/>
  </w:num>
  <w:num w:numId="5">
    <w:abstractNumId w:val="2"/>
  </w:num>
  <w:num w:numId="6">
    <w:abstractNumId w:val="4"/>
  </w:num>
  <w:num w:numId="7">
    <w:abstractNumId w:val="14"/>
  </w:num>
  <w:num w:numId="8">
    <w:abstractNumId w:val="3"/>
  </w:num>
  <w:num w:numId="9">
    <w:abstractNumId w:val="5"/>
  </w:num>
  <w:num w:numId="10">
    <w:abstractNumId w:val="10"/>
  </w:num>
  <w:num w:numId="11">
    <w:abstractNumId w:val="17"/>
  </w:num>
  <w:num w:numId="12">
    <w:abstractNumId w:val="13"/>
  </w:num>
  <w:num w:numId="13">
    <w:abstractNumId w:val="12"/>
  </w:num>
  <w:num w:numId="14">
    <w:abstractNumId w:val="9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8"/>
  </w:num>
  <w:num w:numId="18">
    <w:abstractNumId w:val="11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</w:num>
  <w:num w:numId="23">
    <w:abstractNumId w:val="12"/>
  </w:num>
  <w:num w:numId="24">
    <w:abstractNumId w:val="12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6"/>
  </w:num>
  <w:num w:numId="32">
    <w:abstractNumId w:val="7"/>
  </w:num>
  <w:num w:numId="33">
    <w:abstractNumId w:val="12"/>
  </w:num>
  <w:num w:numId="34">
    <w:abstractNumId w:val="12"/>
  </w:num>
  <w:num w:numId="35">
    <w:abstractNumId w:val="12"/>
  </w:num>
  <w:num w:numId="36">
    <w:abstractNumId w:val="12"/>
  </w:num>
  <w:num w:numId="37">
    <w:abstractNumId w:val="12"/>
  </w:num>
  <w:num w:numId="38">
    <w:abstractNumId w:val="12"/>
  </w:num>
  <w:num w:numId="39">
    <w:abstractNumId w:val="12"/>
  </w:num>
  <w:num w:numId="40">
    <w:abstractNumId w:val="12"/>
  </w:num>
  <w:num w:numId="41">
    <w:abstractNumId w:val="12"/>
  </w:num>
  <w:num w:numId="42">
    <w:abstractNumId w:val="12"/>
  </w:num>
  <w:num w:numId="43">
    <w:abstractNumId w:val="12"/>
  </w:num>
  <w:num w:numId="44">
    <w:abstractNumId w:val="12"/>
  </w:num>
  <w:num w:numId="45">
    <w:abstractNumId w:val="12"/>
  </w:num>
  <w:num w:numId="46">
    <w:abstractNumId w:val="12"/>
  </w:num>
  <w:num w:numId="47">
    <w:abstractNumId w:val="12"/>
  </w:num>
  <w:num w:numId="48">
    <w:abstractNumId w:val="12"/>
  </w:num>
  <w:num w:numId="49">
    <w:abstractNumId w:val="1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displayBackgroundShape/>
  <w:bordersDoNotSurroundHeader/>
  <w:bordersDoNotSurroundFooter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50"/>
  <w:drawingGridHorizontalSpacing w:val="2"/>
  <w:drawingGridVerticalSpacing w:val="2"/>
  <w:displayHorizontalDrawingGridEvery w:val="0"/>
  <w:displayVerticalDrawingGridEvery w:val="2"/>
  <w:characterSpacingControl w:val="compressPunctuation"/>
  <w:hdrShapeDefaults>
    <o:shapedefaults v:ext="edit" spidmax="2049" fillcolor="black">
      <v:fill color="black"/>
      <v:shadow color="#868686"/>
      <o:colormru v:ext="edit" colors="#69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E5C"/>
    <w:rsid w:val="00000330"/>
    <w:rsid w:val="0000177E"/>
    <w:rsid w:val="000028C7"/>
    <w:rsid w:val="00002CEC"/>
    <w:rsid w:val="0000463D"/>
    <w:rsid w:val="00011E36"/>
    <w:rsid w:val="00016263"/>
    <w:rsid w:val="00022D8F"/>
    <w:rsid w:val="00030325"/>
    <w:rsid w:val="000333C9"/>
    <w:rsid w:val="00034B29"/>
    <w:rsid w:val="00036EE3"/>
    <w:rsid w:val="00036F8E"/>
    <w:rsid w:val="0003746D"/>
    <w:rsid w:val="00037C0B"/>
    <w:rsid w:val="00040E4A"/>
    <w:rsid w:val="00040EBF"/>
    <w:rsid w:val="00041EB7"/>
    <w:rsid w:val="00042A91"/>
    <w:rsid w:val="00043681"/>
    <w:rsid w:val="00043F9A"/>
    <w:rsid w:val="00044D53"/>
    <w:rsid w:val="00045035"/>
    <w:rsid w:val="000465C4"/>
    <w:rsid w:val="000520DB"/>
    <w:rsid w:val="0005246F"/>
    <w:rsid w:val="00053493"/>
    <w:rsid w:val="000534C1"/>
    <w:rsid w:val="00057448"/>
    <w:rsid w:val="00057CB3"/>
    <w:rsid w:val="00060AE8"/>
    <w:rsid w:val="00063C5A"/>
    <w:rsid w:val="0006647F"/>
    <w:rsid w:val="0006765F"/>
    <w:rsid w:val="00067E5A"/>
    <w:rsid w:val="0007019C"/>
    <w:rsid w:val="000708D9"/>
    <w:rsid w:val="0007121A"/>
    <w:rsid w:val="0007135D"/>
    <w:rsid w:val="00071F80"/>
    <w:rsid w:val="000726F2"/>
    <w:rsid w:val="00073430"/>
    <w:rsid w:val="0007485B"/>
    <w:rsid w:val="000803B3"/>
    <w:rsid w:val="0008152B"/>
    <w:rsid w:val="00081E48"/>
    <w:rsid w:val="00084964"/>
    <w:rsid w:val="00087ABE"/>
    <w:rsid w:val="000904C9"/>
    <w:rsid w:val="000904EE"/>
    <w:rsid w:val="000920F3"/>
    <w:rsid w:val="0009267E"/>
    <w:rsid w:val="00093161"/>
    <w:rsid w:val="000971B1"/>
    <w:rsid w:val="0009722B"/>
    <w:rsid w:val="000A26EF"/>
    <w:rsid w:val="000A317E"/>
    <w:rsid w:val="000A470B"/>
    <w:rsid w:val="000A524B"/>
    <w:rsid w:val="000A6336"/>
    <w:rsid w:val="000B506A"/>
    <w:rsid w:val="000B57F7"/>
    <w:rsid w:val="000C0372"/>
    <w:rsid w:val="000C3B69"/>
    <w:rsid w:val="000C4C78"/>
    <w:rsid w:val="000C548E"/>
    <w:rsid w:val="000C566F"/>
    <w:rsid w:val="000C7D72"/>
    <w:rsid w:val="000D1E0A"/>
    <w:rsid w:val="000D2EA0"/>
    <w:rsid w:val="000D7870"/>
    <w:rsid w:val="000E285B"/>
    <w:rsid w:val="000F0768"/>
    <w:rsid w:val="000F2AFF"/>
    <w:rsid w:val="000F5D33"/>
    <w:rsid w:val="000F721B"/>
    <w:rsid w:val="00100012"/>
    <w:rsid w:val="00101047"/>
    <w:rsid w:val="00101244"/>
    <w:rsid w:val="0010313C"/>
    <w:rsid w:val="0010347B"/>
    <w:rsid w:val="0010479F"/>
    <w:rsid w:val="00104F90"/>
    <w:rsid w:val="0010535B"/>
    <w:rsid w:val="0010665B"/>
    <w:rsid w:val="00110A3B"/>
    <w:rsid w:val="00110FE4"/>
    <w:rsid w:val="001111F9"/>
    <w:rsid w:val="00112D5C"/>
    <w:rsid w:val="00121F3A"/>
    <w:rsid w:val="001238BD"/>
    <w:rsid w:val="00126676"/>
    <w:rsid w:val="0013033D"/>
    <w:rsid w:val="00132BCE"/>
    <w:rsid w:val="00133E7B"/>
    <w:rsid w:val="0013420C"/>
    <w:rsid w:val="00134593"/>
    <w:rsid w:val="00134821"/>
    <w:rsid w:val="00135057"/>
    <w:rsid w:val="0013513E"/>
    <w:rsid w:val="001354A8"/>
    <w:rsid w:val="00135657"/>
    <w:rsid w:val="0013669B"/>
    <w:rsid w:val="001370B7"/>
    <w:rsid w:val="00137184"/>
    <w:rsid w:val="00141452"/>
    <w:rsid w:val="00141AFA"/>
    <w:rsid w:val="001433B4"/>
    <w:rsid w:val="00143A99"/>
    <w:rsid w:val="00146D27"/>
    <w:rsid w:val="00147037"/>
    <w:rsid w:val="00147BDD"/>
    <w:rsid w:val="00150821"/>
    <w:rsid w:val="0015290C"/>
    <w:rsid w:val="00153F62"/>
    <w:rsid w:val="00154C56"/>
    <w:rsid w:val="0015681E"/>
    <w:rsid w:val="00160AC5"/>
    <w:rsid w:val="00160F65"/>
    <w:rsid w:val="00162D4A"/>
    <w:rsid w:val="00163398"/>
    <w:rsid w:val="00163D21"/>
    <w:rsid w:val="001642DB"/>
    <w:rsid w:val="00165C31"/>
    <w:rsid w:val="00166163"/>
    <w:rsid w:val="00167626"/>
    <w:rsid w:val="0016771A"/>
    <w:rsid w:val="00167A03"/>
    <w:rsid w:val="00170372"/>
    <w:rsid w:val="00170BC9"/>
    <w:rsid w:val="00170E91"/>
    <w:rsid w:val="001723E3"/>
    <w:rsid w:val="00173667"/>
    <w:rsid w:val="00174085"/>
    <w:rsid w:val="00174171"/>
    <w:rsid w:val="001752E5"/>
    <w:rsid w:val="00175AA3"/>
    <w:rsid w:val="00176683"/>
    <w:rsid w:val="001767DD"/>
    <w:rsid w:val="00181436"/>
    <w:rsid w:val="00181F52"/>
    <w:rsid w:val="00183566"/>
    <w:rsid w:val="00184CB6"/>
    <w:rsid w:val="001923E2"/>
    <w:rsid w:val="001925FD"/>
    <w:rsid w:val="00196785"/>
    <w:rsid w:val="00197D21"/>
    <w:rsid w:val="001A0DD5"/>
    <w:rsid w:val="001A0E06"/>
    <w:rsid w:val="001A20C2"/>
    <w:rsid w:val="001A23BD"/>
    <w:rsid w:val="001A33EC"/>
    <w:rsid w:val="001A3EB6"/>
    <w:rsid w:val="001A4091"/>
    <w:rsid w:val="001A41B4"/>
    <w:rsid w:val="001A5D7D"/>
    <w:rsid w:val="001A6AA7"/>
    <w:rsid w:val="001A711C"/>
    <w:rsid w:val="001B001E"/>
    <w:rsid w:val="001B1696"/>
    <w:rsid w:val="001B1803"/>
    <w:rsid w:val="001B1DE5"/>
    <w:rsid w:val="001B6B53"/>
    <w:rsid w:val="001C108D"/>
    <w:rsid w:val="001C24F6"/>
    <w:rsid w:val="001C3F21"/>
    <w:rsid w:val="001C52E4"/>
    <w:rsid w:val="001C5D4B"/>
    <w:rsid w:val="001C727C"/>
    <w:rsid w:val="001C77DD"/>
    <w:rsid w:val="001D0C3C"/>
    <w:rsid w:val="001D0CBA"/>
    <w:rsid w:val="001D1899"/>
    <w:rsid w:val="001D1C35"/>
    <w:rsid w:val="001D405D"/>
    <w:rsid w:val="001D52DC"/>
    <w:rsid w:val="001D5AF5"/>
    <w:rsid w:val="001D5CC2"/>
    <w:rsid w:val="001D69FF"/>
    <w:rsid w:val="001D7692"/>
    <w:rsid w:val="001D76F6"/>
    <w:rsid w:val="001E117E"/>
    <w:rsid w:val="001E2BCE"/>
    <w:rsid w:val="001E32E4"/>
    <w:rsid w:val="001E5ABE"/>
    <w:rsid w:val="001E61E9"/>
    <w:rsid w:val="001E65A9"/>
    <w:rsid w:val="001E7B02"/>
    <w:rsid w:val="001F06B0"/>
    <w:rsid w:val="001F2270"/>
    <w:rsid w:val="001F47F7"/>
    <w:rsid w:val="001F670A"/>
    <w:rsid w:val="001F76C6"/>
    <w:rsid w:val="001F7FC9"/>
    <w:rsid w:val="00202EB7"/>
    <w:rsid w:val="00203BBA"/>
    <w:rsid w:val="00204F74"/>
    <w:rsid w:val="00205147"/>
    <w:rsid w:val="0021001E"/>
    <w:rsid w:val="00210C15"/>
    <w:rsid w:val="00211A40"/>
    <w:rsid w:val="002122EA"/>
    <w:rsid w:val="002148FB"/>
    <w:rsid w:val="00214F8C"/>
    <w:rsid w:val="00215E61"/>
    <w:rsid w:val="00216106"/>
    <w:rsid w:val="00216811"/>
    <w:rsid w:val="00216DA8"/>
    <w:rsid w:val="00216E33"/>
    <w:rsid w:val="0022009B"/>
    <w:rsid w:val="00220484"/>
    <w:rsid w:val="0022063C"/>
    <w:rsid w:val="00220E87"/>
    <w:rsid w:val="00221E01"/>
    <w:rsid w:val="00222E83"/>
    <w:rsid w:val="002254DC"/>
    <w:rsid w:val="002266A1"/>
    <w:rsid w:val="002325E1"/>
    <w:rsid w:val="00233D73"/>
    <w:rsid w:val="00240DE3"/>
    <w:rsid w:val="0024101B"/>
    <w:rsid w:val="00241588"/>
    <w:rsid w:val="002437D7"/>
    <w:rsid w:val="00243EE5"/>
    <w:rsid w:val="002442C8"/>
    <w:rsid w:val="00244AAE"/>
    <w:rsid w:val="002464F7"/>
    <w:rsid w:val="002522E6"/>
    <w:rsid w:val="00254FCA"/>
    <w:rsid w:val="002609EA"/>
    <w:rsid w:val="00261F2A"/>
    <w:rsid w:val="00263503"/>
    <w:rsid w:val="00263DEA"/>
    <w:rsid w:val="00263FFC"/>
    <w:rsid w:val="002642D8"/>
    <w:rsid w:val="002671A9"/>
    <w:rsid w:val="00271018"/>
    <w:rsid w:val="0027144E"/>
    <w:rsid w:val="002747BA"/>
    <w:rsid w:val="00277E61"/>
    <w:rsid w:val="002850FF"/>
    <w:rsid w:val="002912A5"/>
    <w:rsid w:val="0029496C"/>
    <w:rsid w:val="002A176B"/>
    <w:rsid w:val="002A1CE3"/>
    <w:rsid w:val="002A2E1D"/>
    <w:rsid w:val="002A3111"/>
    <w:rsid w:val="002A41C2"/>
    <w:rsid w:val="002A4203"/>
    <w:rsid w:val="002A5A73"/>
    <w:rsid w:val="002A655D"/>
    <w:rsid w:val="002A6577"/>
    <w:rsid w:val="002A736A"/>
    <w:rsid w:val="002B4BFB"/>
    <w:rsid w:val="002B50BA"/>
    <w:rsid w:val="002B788C"/>
    <w:rsid w:val="002C1E17"/>
    <w:rsid w:val="002C3ED5"/>
    <w:rsid w:val="002C753E"/>
    <w:rsid w:val="002C7CAE"/>
    <w:rsid w:val="002D08CD"/>
    <w:rsid w:val="002D1A9B"/>
    <w:rsid w:val="002D2418"/>
    <w:rsid w:val="002D2811"/>
    <w:rsid w:val="002D31BB"/>
    <w:rsid w:val="002D515B"/>
    <w:rsid w:val="002D60A1"/>
    <w:rsid w:val="002D6B6B"/>
    <w:rsid w:val="002D7877"/>
    <w:rsid w:val="002E04D4"/>
    <w:rsid w:val="002E0CD3"/>
    <w:rsid w:val="002E0E0E"/>
    <w:rsid w:val="002E14B1"/>
    <w:rsid w:val="002E23AB"/>
    <w:rsid w:val="002E241C"/>
    <w:rsid w:val="002E2A48"/>
    <w:rsid w:val="002E5075"/>
    <w:rsid w:val="002E5C55"/>
    <w:rsid w:val="002F12DE"/>
    <w:rsid w:val="002F3524"/>
    <w:rsid w:val="002F3CAD"/>
    <w:rsid w:val="002F4B48"/>
    <w:rsid w:val="002F53F0"/>
    <w:rsid w:val="00300703"/>
    <w:rsid w:val="003015B0"/>
    <w:rsid w:val="00302B1D"/>
    <w:rsid w:val="0030390C"/>
    <w:rsid w:val="003045F7"/>
    <w:rsid w:val="00305AB5"/>
    <w:rsid w:val="00305CD1"/>
    <w:rsid w:val="00307302"/>
    <w:rsid w:val="00310499"/>
    <w:rsid w:val="003129CA"/>
    <w:rsid w:val="00312A6B"/>
    <w:rsid w:val="00313631"/>
    <w:rsid w:val="0031456F"/>
    <w:rsid w:val="00317C66"/>
    <w:rsid w:val="003209D0"/>
    <w:rsid w:val="00321E89"/>
    <w:rsid w:val="00323803"/>
    <w:rsid w:val="00325543"/>
    <w:rsid w:val="00325BDB"/>
    <w:rsid w:val="0032688D"/>
    <w:rsid w:val="0033164C"/>
    <w:rsid w:val="00336649"/>
    <w:rsid w:val="003375AE"/>
    <w:rsid w:val="003432C6"/>
    <w:rsid w:val="00343C19"/>
    <w:rsid w:val="003460BC"/>
    <w:rsid w:val="00346A27"/>
    <w:rsid w:val="00350936"/>
    <w:rsid w:val="00350952"/>
    <w:rsid w:val="00350B40"/>
    <w:rsid w:val="0035682C"/>
    <w:rsid w:val="00357879"/>
    <w:rsid w:val="00357B0F"/>
    <w:rsid w:val="00360703"/>
    <w:rsid w:val="003648E7"/>
    <w:rsid w:val="00371400"/>
    <w:rsid w:val="00372042"/>
    <w:rsid w:val="003729FA"/>
    <w:rsid w:val="00373C2B"/>
    <w:rsid w:val="00375AEF"/>
    <w:rsid w:val="003800EC"/>
    <w:rsid w:val="0038122F"/>
    <w:rsid w:val="003827DB"/>
    <w:rsid w:val="00385C8A"/>
    <w:rsid w:val="0039291B"/>
    <w:rsid w:val="00394793"/>
    <w:rsid w:val="00394D2F"/>
    <w:rsid w:val="00396705"/>
    <w:rsid w:val="00397634"/>
    <w:rsid w:val="003A2865"/>
    <w:rsid w:val="003A53CE"/>
    <w:rsid w:val="003A53D3"/>
    <w:rsid w:val="003A574D"/>
    <w:rsid w:val="003A5EA9"/>
    <w:rsid w:val="003A60EE"/>
    <w:rsid w:val="003A774D"/>
    <w:rsid w:val="003B260D"/>
    <w:rsid w:val="003B3192"/>
    <w:rsid w:val="003B548A"/>
    <w:rsid w:val="003B6E9F"/>
    <w:rsid w:val="003C008A"/>
    <w:rsid w:val="003C1086"/>
    <w:rsid w:val="003C414A"/>
    <w:rsid w:val="003C4776"/>
    <w:rsid w:val="003C5295"/>
    <w:rsid w:val="003D0614"/>
    <w:rsid w:val="003D08CC"/>
    <w:rsid w:val="003D1075"/>
    <w:rsid w:val="003D20B4"/>
    <w:rsid w:val="003D5BCF"/>
    <w:rsid w:val="003E05CC"/>
    <w:rsid w:val="003E06C7"/>
    <w:rsid w:val="003E0ED4"/>
    <w:rsid w:val="003E2FCF"/>
    <w:rsid w:val="003E47AE"/>
    <w:rsid w:val="003E4D0D"/>
    <w:rsid w:val="003E59A9"/>
    <w:rsid w:val="003E63A5"/>
    <w:rsid w:val="003E67FC"/>
    <w:rsid w:val="003E72C5"/>
    <w:rsid w:val="003F068A"/>
    <w:rsid w:val="003F0B27"/>
    <w:rsid w:val="003F1473"/>
    <w:rsid w:val="003F18A6"/>
    <w:rsid w:val="003F1F82"/>
    <w:rsid w:val="003F32CD"/>
    <w:rsid w:val="003F4723"/>
    <w:rsid w:val="003F69EF"/>
    <w:rsid w:val="003F6F77"/>
    <w:rsid w:val="003F7604"/>
    <w:rsid w:val="003F78E4"/>
    <w:rsid w:val="00403343"/>
    <w:rsid w:val="00404B45"/>
    <w:rsid w:val="004050C1"/>
    <w:rsid w:val="00405208"/>
    <w:rsid w:val="00405625"/>
    <w:rsid w:val="00405AEB"/>
    <w:rsid w:val="0040699B"/>
    <w:rsid w:val="00406C0B"/>
    <w:rsid w:val="0040747F"/>
    <w:rsid w:val="00407696"/>
    <w:rsid w:val="004132B9"/>
    <w:rsid w:val="00414086"/>
    <w:rsid w:val="00417E22"/>
    <w:rsid w:val="0042105F"/>
    <w:rsid w:val="004220D3"/>
    <w:rsid w:val="004239BD"/>
    <w:rsid w:val="00423E9B"/>
    <w:rsid w:val="004260D9"/>
    <w:rsid w:val="00427CE4"/>
    <w:rsid w:val="00430EB5"/>
    <w:rsid w:val="00431968"/>
    <w:rsid w:val="004331A8"/>
    <w:rsid w:val="0043721D"/>
    <w:rsid w:val="00440531"/>
    <w:rsid w:val="00443965"/>
    <w:rsid w:val="00444159"/>
    <w:rsid w:val="00445695"/>
    <w:rsid w:val="00445DD6"/>
    <w:rsid w:val="00450C06"/>
    <w:rsid w:val="00452ED8"/>
    <w:rsid w:val="004532E3"/>
    <w:rsid w:val="00453F03"/>
    <w:rsid w:val="004542E7"/>
    <w:rsid w:val="00455954"/>
    <w:rsid w:val="00455F94"/>
    <w:rsid w:val="0046490D"/>
    <w:rsid w:val="00467393"/>
    <w:rsid w:val="004673B9"/>
    <w:rsid w:val="00471058"/>
    <w:rsid w:val="00471D0A"/>
    <w:rsid w:val="004727FD"/>
    <w:rsid w:val="00474C72"/>
    <w:rsid w:val="00480135"/>
    <w:rsid w:val="00482321"/>
    <w:rsid w:val="004827BA"/>
    <w:rsid w:val="00482868"/>
    <w:rsid w:val="004834FA"/>
    <w:rsid w:val="00485925"/>
    <w:rsid w:val="00486578"/>
    <w:rsid w:val="00486922"/>
    <w:rsid w:val="00490C04"/>
    <w:rsid w:val="00492405"/>
    <w:rsid w:val="0049554A"/>
    <w:rsid w:val="00495672"/>
    <w:rsid w:val="00495C13"/>
    <w:rsid w:val="004962E1"/>
    <w:rsid w:val="004971A7"/>
    <w:rsid w:val="00497A60"/>
    <w:rsid w:val="004A1612"/>
    <w:rsid w:val="004A26AF"/>
    <w:rsid w:val="004A2A49"/>
    <w:rsid w:val="004A2AFD"/>
    <w:rsid w:val="004A3B09"/>
    <w:rsid w:val="004A7AD4"/>
    <w:rsid w:val="004B27BC"/>
    <w:rsid w:val="004B33DE"/>
    <w:rsid w:val="004B37AC"/>
    <w:rsid w:val="004B69A7"/>
    <w:rsid w:val="004B725A"/>
    <w:rsid w:val="004C0854"/>
    <w:rsid w:val="004C30F7"/>
    <w:rsid w:val="004C3338"/>
    <w:rsid w:val="004C41CD"/>
    <w:rsid w:val="004C47D6"/>
    <w:rsid w:val="004C5CD6"/>
    <w:rsid w:val="004C5E55"/>
    <w:rsid w:val="004C74B3"/>
    <w:rsid w:val="004D0482"/>
    <w:rsid w:val="004D3442"/>
    <w:rsid w:val="004D413E"/>
    <w:rsid w:val="004D6552"/>
    <w:rsid w:val="004D67F6"/>
    <w:rsid w:val="004E0F67"/>
    <w:rsid w:val="004E3079"/>
    <w:rsid w:val="004E3144"/>
    <w:rsid w:val="004E361D"/>
    <w:rsid w:val="004E382B"/>
    <w:rsid w:val="004E49F5"/>
    <w:rsid w:val="004F1DD8"/>
    <w:rsid w:val="004F4118"/>
    <w:rsid w:val="005002E9"/>
    <w:rsid w:val="00503F98"/>
    <w:rsid w:val="005045C6"/>
    <w:rsid w:val="00504D03"/>
    <w:rsid w:val="00505DC5"/>
    <w:rsid w:val="00506DBE"/>
    <w:rsid w:val="005107CA"/>
    <w:rsid w:val="005128BC"/>
    <w:rsid w:val="0051411C"/>
    <w:rsid w:val="00515782"/>
    <w:rsid w:val="00515FDA"/>
    <w:rsid w:val="00516449"/>
    <w:rsid w:val="00517E77"/>
    <w:rsid w:val="00520095"/>
    <w:rsid w:val="00522990"/>
    <w:rsid w:val="005303CF"/>
    <w:rsid w:val="0053140B"/>
    <w:rsid w:val="00536EEA"/>
    <w:rsid w:val="00537C07"/>
    <w:rsid w:val="00540FB5"/>
    <w:rsid w:val="005419D4"/>
    <w:rsid w:val="005419FF"/>
    <w:rsid w:val="00541CE4"/>
    <w:rsid w:val="00542F6E"/>
    <w:rsid w:val="00544BF9"/>
    <w:rsid w:val="0054508B"/>
    <w:rsid w:val="00545D18"/>
    <w:rsid w:val="00547A5A"/>
    <w:rsid w:val="00547AFF"/>
    <w:rsid w:val="00547CC3"/>
    <w:rsid w:val="00550BED"/>
    <w:rsid w:val="0055238C"/>
    <w:rsid w:val="00552E8B"/>
    <w:rsid w:val="00563176"/>
    <w:rsid w:val="00563562"/>
    <w:rsid w:val="0056578F"/>
    <w:rsid w:val="005659FB"/>
    <w:rsid w:val="005714CD"/>
    <w:rsid w:val="00571C57"/>
    <w:rsid w:val="00574DD6"/>
    <w:rsid w:val="00574E94"/>
    <w:rsid w:val="005779E9"/>
    <w:rsid w:val="005825AF"/>
    <w:rsid w:val="0058265B"/>
    <w:rsid w:val="00583EFF"/>
    <w:rsid w:val="00584A5F"/>
    <w:rsid w:val="00590960"/>
    <w:rsid w:val="00590C63"/>
    <w:rsid w:val="00590EAC"/>
    <w:rsid w:val="00591ACC"/>
    <w:rsid w:val="005A01FD"/>
    <w:rsid w:val="005A070A"/>
    <w:rsid w:val="005A109B"/>
    <w:rsid w:val="005A1BE0"/>
    <w:rsid w:val="005A2877"/>
    <w:rsid w:val="005A45EB"/>
    <w:rsid w:val="005A580A"/>
    <w:rsid w:val="005B045F"/>
    <w:rsid w:val="005B4104"/>
    <w:rsid w:val="005B6C76"/>
    <w:rsid w:val="005B6D7B"/>
    <w:rsid w:val="005B7FC4"/>
    <w:rsid w:val="005C1B07"/>
    <w:rsid w:val="005C464F"/>
    <w:rsid w:val="005C47F1"/>
    <w:rsid w:val="005C4AA3"/>
    <w:rsid w:val="005C7B69"/>
    <w:rsid w:val="005D27C3"/>
    <w:rsid w:val="005D4B4A"/>
    <w:rsid w:val="005D6478"/>
    <w:rsid w:val="005E3932"/>
    <w:rsid w:val="005E3B1B"/>
    <w:rsid w:val="005E5A36"/>
    <w:rsid w:val="005E6AE7"/>
    <w:rsid w:val="005E71DF"/>
    <w:rsid w:val="005F0421"/>
    <w:rsid w:val="005F0AAD"/>
    <w:rsid w:val="005F15B2"/>
    <w:rsid w:val="005F18F2"/>
    <w:rsid w:val="005F37FC"/>
    <w:rsid w:val="005F3D56"/>
    <w:rsid w:val="005F467A"/>
    <w:rsid w:val="005F4B4B"/>
    <w:rsid w:val="005F5087"/>
    <w:rsid w:val="006005EF"/>
    <w:rsid w:val="00601EE7"/>
    <w:rsid w:val="0060335A"/>
    <w:rsid w:val="006044C1"/>
    <w:rsid w:val="00605DB6"/>
    <w:rsid w:val="00605E5C"/>
    <w:rsid w:val="00607819"/>
    <w:rsid w:val="00607FE7"/>
    <w:rsid w:val="00610468"/>
    <w:rsid w:val="006106DA"/>
    <w:rsid w:val="00612103"/>
    <w:rsid w:val="006136D0"/>
    <w:rsid w:val="0062068D"/>
    <w:rsid w:val="006207D0"/>
    <w:rsid w:val="006223F0"/>
    <w:rsid w:val="00623CC0"/>
    <w:rsid w:val="006245A8"/>
    <w:rsid w:val="00624621"/>
    <w:rsid w:val="00624706"/>
    <w:rsid w:val="006270AB"/>
    <w:rsid w:val="00627269"/>
    <w:rsid w:val="006307D1"/>
    <w:rsid w:val="006310A8"/>
    <w:rsid w:val="0063343A"/>
    <w:rsid w:val="006340F2"/>
    <w:rsid w:val="00634AB7"/>
    <w:rsid w:val="00635C49"/>
    <w:rsid w:val="00637B19"/>
    <w:rsid w:val="00643FB3"/>
    <w:rsid w:val="00644287"/>
    <w:rsid w:val="00645518"/>
    <w:rsid w:val="006459B9"/>
    <w:rsid w:val="0064672C"/>
    <w:rsid w:val="006475F2"/>
    <w:rsid w:val="0065184F"/>
    <w:rsid w:val="00652402"/>
    <w:rsid w:val="00652EBD"/>
    <w:rsid w:val="0065338A"/>
    <w:rsid w:val="00653E49"/>
    <w:rsid w:val="00653F2A"/>
    <w:rsid w:val="00656711"/>
    <w:rsid w:val="00656888"/>
    <w:rsid w:val="00657842"/>
    <w:rsid w:val="00657AB0"/>
    <w:rsid w:val="006606C7"/>
    <w:rsid w:val="0066286C"/>
    <w:rsid w:val="006633B0"/>
    <w:rsid w:val="0066408F"/>
    <w:rsid w:val="00665049"/>
    <w:rsid w:val="0066601F"/>
    <w:rsid w:val="00667621"/>
    <w:rsid w:val="0067166E"/>
    <w:rsid w:val="006751D1"/>
    <w:rsid w:val="00677043"/>
    <w:rsid w:val="006772AA"/>
    <w:rsid w:val="00680BCA"/>
    <w:rsid w:val="006832A5"/>
    <w:rsid w:val="00683736"/>
    <w:rsid w:val="00684142"/>
    <w:rsid w:val="00686528"/>
    <w:rsid w:val="00686811"/>
    <w:rsid w:val="0069739C"/>
    <w:rsid w:val="00697B3C"/>
    <w:rsid w:val="006A17B6"/>
    <w:rsid w:val="006A2004"/>
    <w:rsid w:val="006A33FA"/>
    <w:rsid w:val="006A5142"/>
    <w:rsid w:val="006A5CB2"/>
    <w:rsid w:val="006A78AA"/>
    <w:rsid w:val="006B11EA"/>
    <w:rsid w:val="006B5D59"/>
    <w:rsid w:val="006B67C7"/>
    <w:rsid w:val="006C1D16"/>
    <w:rsid w:val="006C287C"/>
    <w:rsid w:val="006C37B1"/>
    <w:rsid w:val="006C37DA"/>
    <w:rsid w:val="006C380D"/>
    <w:rsid w:val="006C48EE"/>
    <w:rsid w:val="006C4F20"/>
    <w:rsid w:val="006C52BE"/>
    <w:rsid w:val="006D0505"/>
    <w:rsid w:val="006D4AE7"/>
    <w:rsid w:val="006D4F79"/>
    <w:rsid w:val="006D51ED"/>
    <w:rsid w:val="006D53F6"/>
    <w:rsid w:val="006D7C9F"/>
    <w:rsid w:val="006E07EA"/>
    <w:rsid w:val="006E093C"/>
    <w:rsid w:val="006E0D67"/>
    <w:rsid w:val="006E14FF"/>
    <w:rsid w:val="006E1B05"/>
    <w:rsid w:val="006E4BB9"/>
    <w:rsid w:val="006E53AF"/>
    <w:rsid w:val="006F0C6D"/>
    <w:rsid w:val="006F214F"/>
    <w:rsid w:val="006F316B"/>
    <w:rsid w:val="006F4481"/>
    <w:rsid w:val="006F4CD3"/>
    <w:rsid w:val="006F5C41"/>
    <w:rsid w:val="006F6088"/>
    <w:rsid w:val="006F69B5"/>
    <w:rsid w:val="00700D85"/>
    <w:rsid w:val="0070339B"/>
    <w:rsid w:val="00704217"/>
    <w:rsid w:val="0070548D"/>
    <w:rsid w:val="00706287"/>
    <w:rsid w:val="007068C0"/>
    <w:rsid w:val="0070754B"/>
    <w:rsid w:val="00707614"/>
    <w:rsid w:val="007079CB"/>
    <w:rsid w:val="007108EB"/>
    <w:rsid w:val="00710977"/>
    <w:rsid w:val="00711404"/>
    <w:rsid w:val="00712377"/>
    <w:rsid w:val="00712663"/>
    <w:rsid w:val="007161F9"/>
    <w:rsid w:val="007175D0"/>
    <w:rsid w:val="00720596"/>
    <w:rsid w:val="0072059F"/>
    <w:rsid w:val="007206C8"/>
    <w:rsid w:val="00724B9D"/>
    <w:rsid w:val="00724CD5"/>
    <w:rsid w:val="00732780"/>
    <w:rsid w:val="00734F59"/>
    <w:rsid w:val="007408B9"/>
    <w:rsid w:val="00741A5B"/>
    <w:rsid w:val="00743A34"/>
    <w:rsid w:val="00743BB0"/>
    <w:rsid w:val="007445E1"/>
    <w:rsid w:val="00745C90"/>
    <w:rsid w:val="007465D0"/>
    <w:rsid w:val="00750611"/>
    <w:rsid w:val="0075530E"/>
    <w:rsid w:val="007613B2"/>
    <w:rsid w:val="00761793"/>
    <w:rsid w:val="00762BDB"/>
    <w:rsid w:val="00764291"/>
    <w:rsid w:val="00765D09"/>
    <w:rsid w:val="00767411"/>
    <w:rsid w:val="007706A3"/>
    <w:rsid w:val="007731AC"/>
    <w:rsid w:val="007741E8"/>
    <w:rsid w:val="00774538"/>
    <w:rsid w:val="00774ECA"/>
    <w:rsid w:val="00783737"/>
    <w:rsid w:val="00783E66"/>
    <w:rsid w:val="00783F57"/>
    <w:rsid w:val="0078461B"/>
    <w:rsid w:val="007853D7"/>
    <w:rsid w:val="00787514"/>
    <w:rsid w:val="00790653"/>
    <w:rsid w:val="00790AC6"/>
    <w:rsid w:val="007921B7"/>
    <w:rsid w:val="00792D2D"/>
    <w:rsid w:val="007943BA"/>
    <w:rsid w:val="007975FE"/>
    <w:rsid w:val="0079782E"/>
    <w:rsid w:val="00797AB7"/>
    <w:rsid w:val="00797E45"/>
    <w:rsid w:val="007A0ED5"/>
    <w:rsid w:val="007A1492"/>
    <w:rsid w:val="007A1BFC"/>
    <w:rsid w:val="007A30EF"/>
    <w:rsid w:val="007A4160"/>
    <w:rsid w:val="007A42B6"/>
    <w:rsid w:val="007A5767"/>
    <w:rsid w:val="007A58DC"/>
    <w:rsid w:val="007B47E5"/>
    <w:rsid w:val="007B4998"/>
    <w:rsid w:val="007B75F2"/>
    <w:rsid w:val="007B7E9D"/>
    <w:rsid w:val="007C1A40"/>
    <w:rsid w:val="007C3B75"/>
    <w:rsid w:val="007C62FC"/>
    <w:rsid w:val="007C689B"/>
    <w:rsid w:val="007C740B"/>
    <w:rsid w:val="007D24C7"/>
    <w:rsid w:val="007D2A1A"/>
    <w:rsid w:val="007D3338"/>
    <w:rsid w:val="007D38EC"/>
    <w:rsid w:val="007D5643"/>
    <w:rsid w:val="007D59FA"/>
    <w:rsid w:val="007D6969"/>
    <w:rsid w:val="007D7566"/>
    <w:rsid w:val="007D7CC8"/>
    <w:rsid w:val="007E404B"/>
    <w:rsid w:val="007E7191"/>
    <w:rsid w:val="007E723A"/>
    <w:rsid w:val="007E72F8"/>
    <w:rsid w:val="007F038A"/>
    <w:rsid w:val="007F0A42"/>
    <w:rsid w:val="007F16A4"/>
    <w:rsid w:val="007F25AB"/>
    <w:rsid w:val="007F2B89"/>
    <w:rsid w:val="007F3211"/>
    <w:rsid w:val="007F3D1F"/>
    <w:rsid w:val="007F4F4C"/>
    <w:rsid w:val="007F7136"/>
    <w:rsid w:val="007F7320"/>
    <w:rsid w:val="00801CE0"/>
    <w:rsid w:val="00802202"/>
    <w:rsid w:val="00802E93"/>
    <w:rsid w:val="008035C8"/>
    <w:rsid w:val="0080435E"/>
    <w:rsid w:val="0080448E"/>
    <w:rsid w:val="00804C46"/>
    <w:rsid w:val="00811051"/>
    <w:rsid w:val="0081182A"/>
    <w:rsid w:val="008119A1"/>
    <w:rsid w:val="00813A1B"/>
    <w:rsid w:val="0082099E"/>
    <w:rsid w:val="00820BA3"/>
    <w:rsid w:val="00821937"/>
    <w:rsid w:val="00822AD0"/>
    <w:rsid w:val="00822DA2"/>
    <w:rsid w:val="008278C2"/>
    <w:rsid w:val="008278D8"/>
    <w:rsid w:val="00827BBC"/>
    <w:rsid w:val="00827F09"/>
    <w:rsid w:val="00830E71"/>
    <w:rsid w:val="008316A4"/>
    <w:rsid w:val="008337DF"/>
    <w:rsid w:val="00835E07"/>
    <w:rsid w:val="00842BC1"/>
    <w:rsid w:val="00844183"/>
    <w:rsid w:val="0084638C"/>
    <w:rsid w:val="00846B41"/>
    <w:rsid w:val="00846F79"/>
    <w:rsid w:val="0084709A"/>
    <w:rsid w:val="00853333"/>
    <w:rsid w:val="00853A8C"/>
    <w:rsid w:val="0085549B"/>
    <w:rsid w:val="00855DC7"/>
    <w:rsid w:val="0085680C"/>
    <w:rsid w:val="00856944"/>
    <w:rsid w:val="0085699B"/>
    <w:rsid w:val="00860185"/>
    <w:rsid w:val="00870443"/>
    <w:rsid w:val="008733C4"/>
    <w:rsid w:val="00873A62"/>
    <w:rsid w:val="00874BE5"/>
    <w:rsid w:val="008757A2"/>
    <w:rsid w:val="0087588A"/>
    <w:rsid w:val="00875AF9"/>
    <w:rsid w:val="00877608"/>
    <w:rsid w:val="00880060"/>
    <w:rsid w:val="0088406B"/>
    <w:rsid w:val="00884905"/>
    <w:rsid w:val="00886366"/>
    <w:rsid w:val="00887BC5"/>
    <w:rsid w:val="00892F03"/>
    <w:rsid w:val="0089330B"/>
    <w:rsid w:val="0089366B"/>
    <w:rsid w:val="008943E1"/>
    <w:rsid w:val="0089468D"/>
    <w:rsid w:val="008957E7"/>
    <w:rsid w:val="0089708A"/>
    <w:rsid w:val="008A18A7"/>
    <w:rsid w:val="008A42B2"/>
    <w:rsid w:val="008B1625"/>
    <w:rsid w:val="008B1F06"/>
    <w:rsid w:val="008B2DEE"/>
    <w:rsid w:val="008B3449"/>
    <w:rsid w:val="008B4BF9"/>
    <w:rsid w:val="008B50A8"/>
    <w:rsid w:val="008B54FE"/>
    <w:rsid w:val="008B5657"/>
    <w:rsid w:val="008B76CA"/>
    <w:rsid w:val="008C188A"/>
    <w:rsid w:val="008C33B8"/>
    <w:rsid w:val="008C43E7"/>
    <w:rsid w:val="008C78CC"/>
    <w:rsid w:val="008C7C47"/>
    <w:rsid w:val="008D00BA"/>
    <w:rsid w:val="008D3FF5"/>
    <w:rsid w:val="008D407E"/>
    <w:rsid w:val="008D44F6"/>
    <w:rsid w:val="008D713F"/>
    <w:rsid w:val="008E2D94"/>
    <w:rsid w:val="008E2F75"/>
    <w:rsid w:val="008E2F8B"/>
    <w:rsid w:val="008E30DD"/>
    <w:rsid w:val="008E347F"/>
    <w:rsid w:val="008E36E2"/>
    <w:rsid w:val="008E706C"/>
    <w:rsid w:val="008F17F9"/>
    <w:rsid w:val="008F230B"/>
    <w:rsid w:val="008F34EE"/>
    <w:rsid w:val="008F4462"/>
    <w:rsid w:val="008F4677"/>
    <w:rsid w:val="008F468D"/>
    <w:rsid w:val="008F5A8A"/>
    <w:rsid w:val="008F5B30"/>
    <w:rsid w:val="009060D8"/>
    <w:rsid w:val="009065AD"/>
    <w:rsid w:val="00906C4D"/>
    <w:rsid w:val="009211B1"/>
    <w:rsid w:val="00921315"/>
    <w:rsid w:val="009220F4"/>
    <w:rsid w:val="00922A6F"/>
    <w:rsid w:val="00923357"/>
    <w:rsid w:val="00923F10"/>
    <w:rsid w:val="00924F5B"/>
    <w:rsid w:val="009256DD"/>
    <w:rsid w:val="00925DC5"/>
    <w:rsid w:val="0092781D"/>
    <w:rsid w:val="00931DAB"/>
    <w:rsid w:val="00935B09"/>
    <w:rsid w:val="0093798E"/>
    <w:rsid w:val="00940295"/>
    <w:rsid w:val="00940DDB"/>
    <w:rsid w:val="00941BDE"/>
    <w:rsid w:val="009435F8"/>
    <w:rsid w:val="009437AC"/>
    <w:rsid w:val="00945BDF"/>
    <w:rsid w:val="009546D5"/>
    <w:rsid w:val="00955E6A"/>
    <w:rsid w:val="00956629"/>
    <w:rsid w:val="00961364"/>
    <w:rsid w:val="00964355"/>
    <w:rsid w:val="00964F6B"/>
    <w:rsid w:val="009652FB"/>
    <w:rsid w:val="00966BBC"/>
    <w:rsid w:val="009670B9"/>
    <w:rsid w:val="0097025F"/>
    <w:rsid w:val="00970977"/>
    <w:rsid w:val="00970B45"/>
    <w:rsid w:val="00970E21"/>
    <w:rsid w:val="00970E6A"/>
    <w:rsid w:val="009739A0"/>
    <w:rsid w:val="00973ABC"/>
    <w:rsid w:val="00974DE6"/>
    <w:rsid w:val="009769B7"/>
    <w:rsid w:val="00977E19"/>
    <w:rsid w:val="00980E8A"/>
    <w:rsid w:val="0098105B"/>
    <w:rsid w:val="00981E9D"/>
    <w:rsid w:val="00981EDB"/>
    <w:rsid w:val="00982D5A"/>
    <w:rsid w:val="00983311"/>
    <w:rsid w:val="009861FB"/>
    <w:rsid w:val="0098620D"/>
    <w:rsid w:val="009906BF"/>
    <w:rsid w:val="009908FF"/>
    <w:rsid w:val="00990BAE"/>
    <w:rsid w:val="009911FE"/>
    <w:rsid w:val="00992580"/>
    <w:rsid w:val="0099495A"/>
    <w:rsid w:val="00997D58"/>
    <w:rsid w:val="009A1295"/>
    <w:rsid w:val="009A24A8"/>
    <w:rsid w:val="009A2A6B"/>
    <w:rsid w:val="009A2CC8"/>
    <w:rsid w:val="009A4C19"/>
    <w:rsid w:val="009A61C1"/>
    <w:rsid w:val="009A7067"/>
    <w:rsid w:val="009A72C9"/>
    <w:rsid w:val="009B0DB2"/>
    <w:rsid w:val="009B15C6"/>
    <w:rsid w:val="009B3068"/>
    <w:rsid w:val="009B56FF"/>
    <w:rsid w:val="009B5DCA"/>
    <w:rsid w:val="009B608F"/>
    <w:rsid w:val="009B6CED"/>
    <w:rsid w:val="009B6E26"/>
    <w:rsid w:val="009C02BC"/>
    <w:rsid w:val="009C102C"/>
    <w:rsid w:val="009C5625"/>
    <w:rsid w:val="009C69E6"/>
    <w:rsid w:val="009C73A4"/>
    <w:rsid w:val="009D1147"/>
    <w:rsid w:val="009D281C"/>
    <w:rsid w:val="009D4702"/>
    <w:rsid w:val="009D756C"/>
    <w:rsid w:val="009E1A60"/>
    <w:rsid w:val="009E20E1"/>
    <w:rsid w:val="009E20FB"/>
    <w:rsid w:val="009E5702"/>
    <w:rsid w:val="009F060A"/>
    <w:rsid w:val="009F54F6"/>
    <w:rsid w:val="009F66E8"/>
    <w:rsid w:val="009F74FB"/>
    <w:rsid w:val="00A025E1"/>
    <w:rsid w:val="00A02FC9"/>
    <w:rsid w:val="00A06024"/>
    <w:rsid w:val="00A1214E"/>
    <w:rsid w:val="00A1399E"/>
    <w:rsid w:val="00A14E75"/>
    <w:rsid w:val="00A1543B"/>
    <w:rsid w:val="00A1642E"/>
    <w:rsid w:val="00A16A39"/>
    <w:rsid w:val="00A16CE0"/>
    <w:rsid w:val="00A20619"/>
    <w:rsid w:val="00A24E42"/>
    <w:rsid w:val="00A25652"/>
    <w:rsid w:val="00A25C0B"/>
    <w:rsid w:val="00A25D8A"/>
    <w:rsid w:val="00A303E9"/>
    <w:rsid w:val="00A30AEC"/>
    <w:rsid w:val="00A30BA9"/>
    <w:rsid w:val="00A31CC8"/>
    <w:rsid w:val="00A31D27"/>
    <w:rsid w:val="00A3317E"/>
    <w:rsid w:val="00A368A5"/>
    <w:rsid w:val="00A3755B"/>
    <w:rsid w:val="00A4024B"/>
    <w:rsid w:val="00A40549"/>
    <w:rsid w:val="00A41BB1"/>
    <w:rsid w:val="00A42363"/>
    <w:rsid w:val="00A4438B"/>
    <w:rsid w:val="00A44AEC"/>
    <w:rsid w:val="00A45CBB"/>
    <w:rsid w:val="00A4639D"/>
    <w:rsid w:val="00A4694D"/>
    <w:rsid w:val="00A51E90"/>
    <w:rsid w:val="00A52ADE"/>
    <w:rsid w:val="00A604D1"/>
    <w:rsid w:val="00A651D3"/>
    <w:rsid w:val="00A655F0"/>
    <w:rsid w:val="00A65725"/>
    <w:rsid w:val="00A65C2B"/>
    <w:rsid w:val="00A67AC9"/>
    <w:rsid w:val="00A702AA"/>
    <w:rsid w:val="00A74E1A"/>
    <w:rsid w:val="00A762F6"/>
    <w:rsid w:val="00A76F93"/>
    <w:rsid w:val="00A7730A"/>
    <w:rsid w:val="00A77DFA"/>
    <w:rsid w:val="00A80CB5"/>
    <w:rsid w:val="00A83D07"/>
    <w:rsid w:val="00A84898"/>
    <w:rsid w:val="00A85882"/>
    <w:rsid w:val="00A875E7"/>
    <w:rsid w:val="00A902FA"/>
    <w:rsid w:val="00A90774"/>
    <w:rsid w:val="00A92006"/>
    <w:rsid w:val="00A95746"/>
    <w:rsid w:val="00A97943"/>
    <w:rsid w:val="00A97B04"/>
    <w:rsid w:val="00AA3656"/>
    <w:rsid w:val="00AA4641"/>
    <w:rsid w:val="00AB2355"/>
    <w:rsid w:val="00AB28D3"/>
    <w:rsid w:val="00AB290A"/>
    <w:rsid w:val="00AB3548"/>
    <w:rsid w:val="00AB4F3E"/>
    <w:rsid w:val="00AB5FA0"/>
    <w:rsid w:val="00AC0320"/>
    <w:rsid w:val="00AC42BC"/>
    <w:rsid w:val="00AC4B3E"/>
    <w:rsid w:val="00AC5DD1"/>
    <w:rsid w:val="00AC646F"/>
    <w:rsid w:val="00AC6497"/>
    <w:rsid w:val="00AC76B5"/>
    <w:rsid w:val="00AD123B"/>
    <w:rsid w:val="00AD279A"/>
    <w:rsid w:val="00AD396F"/>
    <w:rsid w:val="00AD4D4E"/>
    <w:rsid w:val="00AE1405"/>
    <w:rsid w:val="00AE242F"/>
    <w:rsid w:val="00AE39D3"/>
    <w:rsid w:val="00AE5351"/>
    <w:rsid w:val="00AE5E56"/>
    <w:rsid w:val="00AE6FCB"/>
    <w:rsid w:val="00AE713B"/>
    <w:rsid w:val="00AF0214"/>
    <w:rsid w:val="00AF07F6"/>
    <w:rsid w:val="00AF2E3D"/>
    <w:rsid w:val="00AF5787"/>
    <w:rsid w:val="00B00825"/>
    <w:rsid w:val="00B03157"/>
    <w:rsid w:val="00B03332"/>
    <w:rsid w:val="00B04B58"/>
    <w:rsid w:val="00B0635F"/>
    <w:rsid w:val="00B06749"/>
    <w:rsid w:val="00B069FA"/>
    <w:rsid w:val="00B10B27"/>
    <w:rsid w:val="00B10F27"/>
    <w:rsid w:val="00B11C7C"/>
    <w:rsid w:val="00B122E2"/>
    <w:rsid w:val="00B1579A"/>
    <w:rsid w:val="00B16DEC"/>
    <w:rsid w:val="00B23331"/>
    <w:rsid w:val="00B2371D"/>
    <w:rsid w:val="00B24492"/>
    <w:rsid w:val="00B24ABF"/>
    <w:rsid w:val="00B251C9"/>
    <w:rsid w:val="00B26FF8"/>
    <w:rsid w:val="00B30659"/>
    <w:rsid w:val="00B31635"/>
    <w:rsid w:val="00B32CE3"/>
    <w:rsid w:val="00B32DD4"/>
    <w:rsid w:val="00B35324"/>
    <w:rsid w:val="00B356E7"/>
    <w:rsid w:val="00B40CAA"/>
    <w:rsid w:val="00B41BF8"/>
    <w:rsid w:val="00B42ADD"/>
    <w:rsid w:val="00B42EDF"/>
    <w:rsid w:val="00B42EF8"/>
    <w:rsid w:val="00B44380"/>
    <w:rsid w:val="00B45F24"/>
    <w:rsid w:val="00B47319"/>
    <w:rsid w:val="00B474A9"/>
    <w:rsid w:val="00B51CCF"/>
    <w:rsid w:val="00B52713"/>
    <w:rsid w:val="00B52F0F"/>
    <w:rsid w:val="00B53EFD"/>
    <w:rsid w:val="00B540E3"/>
    <w:rsid w:val="00B55813"/>
    <w:rsid w:val="00B57588"/>
    <w:rsid w:val="00B60843"/>
    <w:rsid w:val="00B62F85"/>
    <w:rsid w:val="00B6347D"/>
    <w:rsid w:val="00B64887"/>
    <w:rsid w:val="00B64FD4"/>
    <w:rsid w:val="00B654B6"/>
    <w:rsid w:val="00B67D00"/>
    <w:rsid w:val="00B70D3B"/>
    <w:rsid w:val="00B70FC9"/>
    <w:rsid w:val="00B717C0"/>
    <w:rsid w:val="00B747A5"/>
    <w:rsid w:val="00B7546A"/>
    <w:rsid w:val="00B75F59"/>
    <w:rsid w:val="00B76BD5"/>
    <w:rsid w:val="00B76D9F"/>
    <w:rsid w:val="00B77888"/>
    <w:rsid w:val="00B778DF"/>
    <w:rsid w:val="00B82DB7"/>
    <w:rsid w:val="00B851E9"/>
    <w:rsid w:val="00B85445"/>
    <w:rsid w:val="00B85617"/>
    <w:rsid w:val="00B8608D"/>
    <w:rsid w:val="00B865F0"/>
    <w:rsid w:val="00B91D56"/>
    <w:rsid w:val="00B925AC"/>
    <w:rsid w:val="00B92B4E"/>
    <w:rsid w:val="00B92DEB"/>
    <w:rsid w:val="00B94B8E"/>
    <w:rsid w:val="00B95163"/>
    <w:rsid w:val="00B97D07"/>
    <w:rsid w:val="00BA3EF9"/>
    <w:rsid w:val="00BA4208"/>
    <w:rsid w:val="00BA4513"/>
    <w:rsid w:val="00BB0155"/>
    <w:rsid w:val="00BB05CB"/>
    <w:rsid w:val="00BB10C3"/>
    <w:rsid w:val="00BB4F1E"/>
    <w:rsid w:val="00BB5A03"/>
    <w:rsid w:val="00BB7DE9"/>
    <w:rsid w:val="00BC16A8"/>
    <w:rsid w:val="00BC2851"/>
    <w:rsid w:val="00BC2A9A"/>
    <w:rsid w:val="00BC3E03"/>
    <w:rsid w:val="00BC3E8C"/>
    <w:rsid w:val="00BC4E8D"/>
    <w:rsid w:val="00BC4E95"/>
    <w:rsid w:val="00BC7DCC"/>
    <w:rsid w:val="00BD2123"/>
    <w:rsid w:val="00BD4288"/>
    <w:rsid w:val="00BD6FC4"/>
    <w:rsid w:val="00BD7CE8"/>
    <w:rsid w:val="00BE022D"/>
    <w:rsid w:val="00BE271D"/>
    <w:rsid w:val="00BE3EF0"/>
    <w:rsid w:val="00BE69D1"/>
    <w:rsid w:val="00BF185C"/>
    <w:rsid w:val="00BF4051"/>
    <w:rsid w:val="00BF449F"/>
    <w:rsid w:val="00BF7CBF"/>
    <w:rsid w:val="00BF7D70"/>
    <w:rsid w:val="00C01B67"/>
    <w:rsid w:val="00C02086"/>
    <w:rsid w:val="00C02F0F"/>
    <w:rsid w:val="00C05DAB"/>
    <w:rsid w:val="00C06A54"/>
    <w:rsid w:val="00C07710"/>
    <w:rsid w:val="00C07CDB"/>
    <w:rsid w:val="00C100F5"/>
    <w:rsid w:val="00C12F57"/>
    <w:rsid w:val="00C1678D"/>
    <w:rsid w:val="00C168E5"/>
    <w:rsid w:val="00C175FC"/>
    <w:rsid w:val="00C20818"/>
    <w:rsid w:val="00C20E2B"/>
    <w:rsid w:val="00C22D81"/>
    <w:rsid w:val="00C2321C"/>
    <w:rsid w:val="00C234FB"/>
    <w:rsid w:val="00C25015"/>
    <w:rsid w:val="00C2550B"/>
    <w:rsid w:val="00C26589"/>
    <w:rsid w:val="00C26C03"/>
    <w:rsid w:val="00C27F3E"/>
    <w:rsid w:val="00C355AD"/>
    <w:rsid w:val="00C3584F"/>
    <w:rsid w:val="00C37093"/>
    <w:rsid w:val="00C37B23"/>
    <w:rsid w:val="00C417C1"/>
    <w:rsid w:val="00C44F0C"/>
    <w:rsid w:val="00C4780B"/>
    <w:rsid w:val="00C47C26"/>
    <w:rsid w:val="00C51164"/>
    <w:rsid w:val="00C51BE8"/>
    <w:rsid w:val="00C53804"/>
    <w:rsid w:val="00C53E43"/>
    <w:rsid w:val="00C53F3D"/>
    <w:rsid w:val="00C540AA"/>
    <w:rsid w:val="00C5464A"/>
    <w:rsid w:val="00C57C7B"/>
    <w:rsid w:val="00C61852"/>
    <w:rsid w:val="00C61EB2"/>
    <w:rsid w:val="00C62BB9"/>
    <w:rsid w:val="00C6367C"/>
    <w:rsid w:val="00C64686"/>
    <w:rsid w:val="00C651D4"/>
    <w:rsid w:val="00C653D6"/>
    <w:rsid w:val="00C65864"/>
    <w:rsid w:val="00C66B14"/>
    <w:rsid w:val="00C6759C"/>
    <w:rsid w:val="00C709B2"/>
    <w:rsid w:val="00C70EF4"/>
    <w:rsid w:val="00C715DE"/>
    <w:rsid w:val="00C73BD6"/>
    <w:rsid w:val="00C73D3F"/>
    <w:rsid w:val="00C73FDE"/>
    <w:rsid w:val="00C80927"/>
    <w:rsid w:val="00C81E70"/>
    <w:rsid w:val="00C81F04"/>
    <w:rsid w:val="00C841DF"/>
    <w:rsid w:val="00C84DAB"/>
    <w:rsid w:val="00C86D9F"/>
    <w:rsid w:val="00C90F94"/>
    <w:rsid w:val="00C944CA"/>
    <w:rsid w:val="00C959B8"/>
    <w:rsid w:val="00C95E36"/>
    <w:rsid w:val="00C97808"/>
    <w:rsid w:val="00CA2419"/>
    <w:rsid w:val="00CA26FD"/>
    <w:rsid w:val="00CA4F82"/>
    <w:rsid w:val="00CA5222"/>
    <w:rsid w:val="00CA5DD5"/>
    <w:rsid w:val="00CA65BB"/>
    <w:rsid w:val="00CB1CF4"/>
    <w:rsid w:val="00CB2F88"/>
    <w:rsid w:val="00CB42D1"/>
    <w:rsid w:val="00CB50EF"/>
    <w:rsid w:val="00CB5305"/>
    <w:rsid w:val="00CB5F60"/>
    <w:rsid w:val="00CB625B"/>
    <w:rsid w:val="00CB63A0"/>
    <w:rsid w:val="00CC1450"/>
    <w:rsid w:val="00CC1D57"/>
    <w:rsid w:val="00CC1E50"/>
    <w:rsid w:val="00CC643D"/>
    <w:rsid w:val="00CD28E2"/>
    <w:rsid w:val="00CD34E7"/>
    <w:rsid w:val="00CD4151"/>
    <w:rsid w:val="00CD45AF"/>
    <w:rsid w:val="00CD5D6D"/>
    <w:rsid w:val="00CD7340"/>
    <w:rsid w:val="00CD7F00"/>
    <w:rsid w:val="00CE00CD"/>
    <w:rsid w:val="00CE29E3"/>
    <w:rsid w:val="00CE359F"/>
    <w:rsid w:val="00CE35ED"/>
    <w:rsid w:val="00CE4816"/>
    <w:rsid w:val="00CE58D8"/>
    <w:rsid w:val="00CE6702"/>
    <w:rsid w:val="00CF058B"/>
    <w:rsid w:val="00CF1D7A"/>
    <w:rsid w:val="00CF67BA"/>
    <w:rsid w:val="00D00BC1"/>
    <w:rsid w:val="00D01073"/>
    <w:rsid w:val="00D01EF7"/>
    <w:rsid w:val="00D02977"/>
    <w:rsid w:val="00D02E1F"/>
    <w:rsid w:val="00D0357B"/>
    <w:rsid w:val="00D0444C"/>
    <w:rsid w:val="00D060C6"/>
    <w:rsid w:val="00D079C6"/>
    <w:rsid w:val="00D10C29"/>
    <w:rsid w:val="00D11E50"/>
    <w:rsid w:val="00D16ABA"/>
    <w:rsid w:val="00D16FB3"/>
    <w:rsid w:val="00D243C7"/>
    <w:rsid w:val="00D24BE5"/>
    <w:rsid w:val="00D26E12"/>
    <w:rsid w:val="00D3169E"/>
    <w:rsid w:val="00D32A5C"/>
    <w:rsid w:val="00D32AC3"/>
    <w:rsid w:val="00D32B6E"/>
    <w:rsid w:val="00D358E9"/>
    <w:rsid w:val="00D35D58"/>
    <w:rsid w:val="00D362B1"/>
    <w:rsid w:val="00D36350"/>
    <w:rsid w:val="00D36B7E"/>
    <w:rsid w:val="00D41003"/>
    <w:rsid w:val="00D42545"/>
    <w:rsid w:val="00D4462E"/>
    <w:rsid w:val="00D44ABB"/>
    <w:rsid w:val="00D45500"/>
    <w:rsid w:val="00D45848"/>
    <w:rsid w:val="00D46A77"/>
    <w:rsid w:val="00D46BAC"/>
    <w:rsid w:val="00D5491D"/>
    <w:rsid w:val="00D5543D"/>
    <w:rsid w:val="00D55FF0"/>
    <w:rsid w:val="00D579BB"/>
    <w:rsid w:val="00D617B5"/>
    <w:rsid w:val="00D61C28"/>
    <w:rsid w:val="00D61EAC"/>
    <w:rsid w:val="00D6235C"/>
    <w:rsid w:val="00D6425D"/>
    <w:rsid w:val="00D6482D"/>
    <w:rsid w:val="00D72FB5"/>
    <w:rsid w:val="00D733BA"/>
    <w:rsid w:val="00D746BA"/>
    <w:rsid w:val="00D77DFC"/>
    <w:rsid w:val="00D81B7F"/>
    <w:rsid w:val="00D86D8B"/>
    <w:rsid w:val="00D87176"/>
    <w:rsid w:val="00D871D2"/>
    <w:rsid w:val="00D9183C"/>
    <w:rsid w:val="00D932D1"/>
    <w:rsid w:val="00D94FB6"/>
    <w:rsid w:val="00D95640"/>
    <w:rsid w:val="00D978E5"/>
    <w:rsid w:val="00D97F54"/>
    <w:rsid w:val="00DA07DB"/>
    <w:rsid w:val="00DA161B"/>
    <w:rsid w:val="00DA1622"/>
    <w:rsid w:val="00DA1D2B"/>
    <w:rsid w:val="00DA286A"/>
    <w:rsid w:val="00DA357D"/>
    <w:rsid w:val="00DA4360"/>
    <w:rsid w:val="00DA49B7"/>
    <w:rsid w:val="00DA748C"/>
    <w:rsid w:val="00DA763D"/>
    <w:rsid w:val="00DA7E4A"/>
    <w:rsid w:val="00DB08BB"/>
    <w:rsid w:val="00DB49CC"/>
    <w:rsid w:val="00DB626D"/>
    <w:rsid w:val="00DB7F0E"/>
    <w:rsid w:val="00DC038C"/>
    <w:rsid w:val="00DC04E1"/>
    <w:rsid w:val="00DC1747"/>
    <w:rsid w:val="00DC3B77"/>
    <w:rsid w:val="00DC64E5"/>
    <w:rsid w:val="00DD1828"/>
    <w:rsid w:val="00DD2D4A"/>
    <w:rsid w:val="00DD31A8"/>
    <w:rsid w:val="00DD6F80"/>
    <w:rsid w:val="00DE068D"/>
    <w:rsid w:val="00DE5569"/>
    <w:rsid w:val="00DE6940"/>
    <w:rsid w:val="00DF1876"/>
    <w:rsid w:val="00DF406C"/>
    <w:rsid w:val="00DF494D"/>
    <w:rsid w:val="00DF4D04"/>
    <w:rsid w:val="00DF6CC4"/>
    <w:rsid w:val="00DF7493"/>
    <w:rsid w:val="00DF7A81"/>
    <w:rsid w:val="00E00D67"/>
    <w:rsid w:val="00E015D4"/>
    <w:rsid w:val="00E02064"/>
    <w:rsid w:val="00E02DBA"/>
    <w:rsid w:val="00E04715"/>
    <w:rsid w:val="00E04D27"/>
    <w:rsid w:val="00E0582E"/>
    <w:rsid w:val="00E05FB0"/>
    <w:rsid w:val="00E11448"/>
    <w:rsid w:val="00E13257"/>
    <w:rsid w:val="00E21944"/>
    <w:rsid w:val="00E24F6F"/>
    <w:rsid w:val="00E25223"/>
    <w:rsid w:val="00E27B9A"/>
    <w:rsid w:val="00E30090"/>
    <w:rsid w:val="00E3480B"/>
    <w:rsid w:val="00E3686C"/>
    <w:rsid w:val="00E40613"/>
    <w:rsid w:val="00E410B8"/>
    <w:rsid w:val="00E41C16"/>
    <w:rsid w:val="00E44527"/>
    <w:rsid w:val="00E4709D"/>
    <w:rsid w:val="00E522FF"/>
    <w:rsid w:val="00E525EF"/>
    <w:rsid w:val="00E52E9E"/>
    <w:rsid w:val="00E535D5"/>
    <w:rsid w:val="00E542BE"/>
    <w:rsid w:val="00E55F32"/>
    <w:rsid w:val="00E60076"/>
    <w:rsid w:val="00E6075B"/>
    <w:rsid w:val="00E65E54"/>
    <w:rsid w:val="00E66B76"/>
    <w:rsid w:val="00E701B8"/>
    <w:rsid w:val="00E7156A"/>
    <w:rsid w:val="00E7187D"/>
    <w:rsid w:val="00E751FC"/>
    <w:rsid w:val="00E76C8E"/>
    <w:rsid w:val="00E80204"/>
    <w:rsid w:val="00E81582"/>
    <w:rsid w:val="00E8426E"/>
    <w:rsid w:val="00E867CC"/>
    <w:rsid w:val="00E9140D"/>
    <w:rsid w:val="00E921B2"/>
    <w:rsid w:val="00E922D9"/>
    <w:rsid w:val="00E92912"/>
    <w:rsid w:val="00E9393F"/>
    <w:rsid w:val="00EA0127"/>
    <w:rsid w:val="00EA7496"/>
    <w:rsid w:val="00EA7AD8"/>
    <w:rsid w:val="00EB0C29"/>
    <w:rsid w:val="00EB1716"/>
    <w:rsid w:val="00EB4378"/>
    <w:rsid w:val="00EB752D"/>
    <w:rsid w:val="00EC2148"/>
    <w:rsid w:val="00EC2501"/>
    <w:rsid w:val="00EC2948"/>
    <w:rsid w:val="00EC5555"/>
    <w:rsid w:val="00EC65C1"/>
    <w:rsid w:val="00EC6CD7"/>
    <w:rsid w:val="00EC79D7"/>
    <w:rsid w:val="00ED7F3D"/>
    <w:rsid w:val="00EE31D8"/>
    <w:rsid w:val="00EE4C61"/>
    <w:rsid w:val="00EE63FD"/>
    <w:rsid w:val="00EE6C61"/>
    <w:rsid w:val="00EE6ED0"/>
    <w:rsid w:val="00EE74FC"/>
    <w:rsid w:val="00EE781E"/>
    <w:rsid w:val="00EF01E1"/>
    <w:rsid w:val="00EF1495"/>
    <w:rsid w:val="00EF199D"/>
    <w:rsid w:val="00EF2E3C"/>
    <w:rsid w:val="00EF3896"/>
    <w:rsid w:val="00EF3C09"/>
    <w:rsid w:val="00EF57EC"/>
    <w:rsid w:val="00EF69A8"/>
    <w:rsid w:val="00EF6BC2"/>
    <w:rsid w:val="00EF7AAC"/>
    <w:rsid w:val="00EF7BB4"/>
    <w:rsid w:val="00F023F7"/>
    <w:rsid w:val="00F034B8"/>
    <w:rsid w:val="00F04403"/>
    <w:rsid w:val="00F05235"/>
    <w:rsid w:val="00F06574"/>
    <w:rsid w:val="00F06F47"/>
    <w:rsid w:val="00F07B67"/>
    <w:rsid w:val="00F07FD1"/>
    <w:rsid w:val="00F12FA7"/>
    <w:rsid w:val="00F137B2"/>
    <w:rsid w:val="00F13A6C"/>
    <w:rsid w:val="00F16601"/>
    <w:rsid w:val="00F16801"/>
    <w:rsid w:val="00F171CD"/>
    <w:rsid w:val="00F20C96"/>
    <w:rsid w:val="00F21226"/>
    <w:rsid w:val="00F212C8"/>
    <w:rsid w:val="00F2167F"/>
    <w:rsid w:val="00F22673"/>
    <w:rsid w:val="00F22EB2"/>
    <w:rsid w:val="00F23192"/>
    <w:rsid w:val="00F2468F"/>
    <w:rsid w:val="00F24B9D"/>
    <w:rsid w:val="00F30575"/>
    <w:rsid w:val="00F30621"/>
    <w:rsid w:val="00F30A71"/>
    <w:rsid w:val="00F31DCF"/>
    <w:rsid w:val="00F32940"/>
    <w:rsid w:val="00F34F3C"/>
    <w:rsid w:val="00F4281F"/>
    <w:rsid w:val="00F438CA"/>
    <w:rsid w:val="00F451BE"/>
    <w:rsid w:val="00F45A38"/>
    <w:rsid w:val="00F50A30"/>
    <w:rsid w:val="00F50B4D"/>
    <w:rsid w:val="00F5245C"/>
    <w:rsid w:val="00F5354A"/>
    <w:rsid w:val="00F53D70"/>
    <w:rsid w:val="00F566F4"/>
    <w:rsid w:val="00F6121E"/>
    <w:rsid w:val="00F62B3F"/>
    <w:rsid w:val="00F6383D"/>
    <w:rsid w:val="00F63A25"/>
    <w:rsid w:val="00F66760"/>
    <w:rsid w:val="00F716FC"/>
    <w:rsid w:val="00F71742"/>
    <w:rsid w:val="00F71E12"/>
    <w:rsid w:val="00F7283F"/>
    <w:rsid w:val="00F76243"/>
    <w:rsid w:val="00F77C91"/>
    <w:rsid w:val="00F8265A"/>
    <w:rsid w:val="00F85574"/>
    <w:rsid w:val="00F86873"/>
    <w:rsid w:val="00F86C0D"/>
    <w:rsid w:val="00F87361"/>
    <w:rsid w:val="00F93D6F"/>
    <w:rsid w:val="00F93E09"/>
    <w:rsid w:val="00F94314"/>
    <w:rsid w:val="00F958FF"/>
    <w:rsid w:val="00F971B3"/>
    <w:rsid w:val="00F971EF"/>
    <w:rsid w:val="00F976CB"/>
    <w:rsid w:val="00F97C6F"/>
    <w:rsid w:val="00F97F5C"/>
    <w:rsid w:val="00FA0712"/>
    <w:rsid w:val="00FA6683"/>
    <w:rsid w:val="00FB0A17"/>
    <w:rsid w:val="00FB396F"/>
    <w:rsid w:val="00FB4349"/>
    <w:rsid w:val="00FB5948"/>
    <w:rsid w:val="00FB5C58"/>
    <w:rsid w:val="00FC186D"/>
    <w:rsid w:val="00FC526D"/>
    <w:rsid w:val="00FC6577"/>
    <w:rsid w:val="00FC72AB"/>
    <w:rsid w:val="00FD1C11"/>
    <w:rsid w:val="00FD2926"/>
    <w:rsid w:val="00FD2D52"/>
    <w:rsid w:val="00FD3D45"/>
    <w:rsid w:val="00FD42C5"/>
    <w:rsid w:val="00FD55E9"/>
    <w:rsid w:val="00FD760D"/>
    <w:rsid w:val="00FE110A"/>
    <w:rsid w:val="00FE1916"/>
    <w:rsid w:val="00FE2928"/>
    <w:rsid w:val="00FE2E8C"/>
    <w:rsid w:val="00FE34CE"/>
    <w:rsid w:val="00FE709E"/>
    <w:rsid w:val="00FE7EC9"/>
    <w:rsid w:val="00FF17CF"/>
    <w:rsid w:val="00FF310B"/>
    <w:rsid w:val="00FF4154"/>
    <w:rsid w:val="00FF4B0C"/>
    <w:rsid w:val="00FF5F2E"/>
    <w:rsid w:val="00FF74E1"/>
    <w:rsid w:val="00FF7677"/>
    <w:rsid w:val="00FF7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martTagType w:namespaceuri="urn:schemas-microsoft-com:office:smarttags" w:name="chsdate"/>
  <w:shapeDefaults>
    <o:shapedefaults v:ext="edit" spidmax="2049" fillcolor="black">
      <v:fill color="black"/>
      <v:shadow color="#868686"/>
      <o:colormru v:ext="edit" colors="#69f"/>
    </o:shapedefaults>
    <o:shapelayout v:ext="edit">
      <o:idmap v:ext="edit" data="1"/>
    </o:shapelayout>
  </w:shapeDefaults>
  <w:decimalSymbol w:val="."/>
  <w:listSeparator w:val=","/>
  <w15:chartTrackingRefBased/>
  <w15:docId w15:val="{F36D4F26-486F-4080-88AF-FAD4E7FF1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Body Text First Indent" w:uiPriority="99"/>
    <w:lsdException w:name="Body Text 3" w:uiPriority="99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B32CE3"/>
    <w:pPr>
      <w:widowControl w:val="0"/>
    </w:pPr>
    <w:rPr>
      <w:rFonts w:eastAsia="標楷體"/>
      <w:kern w:val="2"/>
      <w:sz w:val="24"/>
    </w:rPr>
  </w:style>
  <w:style w:type="paragraph" w:styleId="1">
    <w:name w:val="heading 1"/>
    <w:aliases w:val="壹,--章名,ISO標題 1,論文標題,title,h1,壹、"/>
    <w:basedOn w:val="a3"/>
    <w:next w:val="1TEXT"/>
    <w:qFormat/>
    <w:rsid w:val="00982D5A"/>
    <w:pPr>
      <w:numPr>
        <w:numId w:val="13"/>
      </w:numPr>
      <w:snapToGrid w:val="0"/>
      <w:spacing w:beforeLines="50" w:line="360" w:lineRule="auto"/>
      <w:outlineLvl w:val="0"/>
    </w:pPr>
    <w:rPr>
      <w:b/>
      <w:color w:val="000000"/>
      <w:kern w:val="52"/>
      <w:sz w:val="32"/>
      <w:szCs w:val="36"/>
    </w:rPr>
  </w:style>
  <w:style w:type="paragraph" w:styleId="20">
    <w:name w:val="heading 2"/>
    <w:aliases w:val="章,標題 2--1.1,--1.1,ISO標題 2,章標題,prob no,H2,heading 2,h2,一、,[ 一、]"/>
    <w:basedOn w:val="a3"/>
    <w:next w:val="2TEXT0"/>
    <w:link w:val="21"/>
    <w:qFormat/>
    <w:rsid w:val="00982D5A"/>
    <w:pPr>
      <w:numPr>
        <w:ilvl w:val="1"/>
        <w:numId w:val="13"/>
      </w:numPr>
      <w:snapToGrid w:val="0"/>
      <w:spacing w:before="360" w:line="360" w:lineRule="auto"/>
      <w:outlineLvl w:val="1"/>
    </w:pPr>
    <w:rPr>
      <w:rFonts w:ascii="Verdana" w:hAnsi="Verdana"/>
      <w:b/>
      <w:snapToGrid w:val="0"/>
      <w:kern w:val="0"/>
      <w:sz w:val="32"/>
      <w:szCs w:val="32"/>
      <w:lang w:val="x-none" w:eastAsia="x-none"/>
    </w:rPr>
  </w:style>
  <w:style w:type="paragraph" w:styleId="30">
    <w:name w:val="heading 3"/>
    <w:aliases w:val="--1.1.1.,小節標題,sub pro,H3,heading 3,h3,x.x.x,標題111.1,BOD 0,--1.1.1"/>
    <w:basedOn w:val="a3"/>
    <w:next w:val="3TEXT"/>
    <w:link w:val="31"/>
    <w:qFormat/>
    <w:rsid w:val="00982D5A"/>
    <w:pPr>
      <w:numPr>
        <w:ilvl w:val="2"/>
        <w:numId w:val="13"/>
      </w:numPr>
      <w:snapToGrid w:val="0"/>
      <w:spacing w:before="240" w:line="360" w:lineRule="auto"/>
      <w:outlineLvl w:val="2"/>
    </w:pPr>
    <w:rPr>
      <w:rFonts w:ascii="Verdana" w:hAnsi="Verdana"/>
      <w:sz w:val="28"/>
      <w:szCs w:val="28"/>
      <w:lang w:val="x-none" w:eastAsia="x-none"/>
    </w:rPr>
  </w:style>
  <w:style w:type="paragraph" w:styleId="40">
    <w:name w:val="heading 4"/>
    <w:aliases w:val="合約條款標題,1,--1.,--1,H4,H41,H42,H43,H44,H45,H46,H47,H48,H49,H410,H411,H421,H431,H441,H451,H461,H471,H481,H491,H4101,H412,H422,H432,H442,H452,H462,H472,H482,H492,H4102,H4111,H4211,H4311,H4411,H4511,H4611,H4711,H4811,H4911,H41011,H413,H423,H433,H443,1."/>
    <w:basedOn w:val="a3"/>
    <w:next w:val="4TEXT"/>
    <w:link w:val="41"/>
    <w:qFormat/>
    <w:rsid w:val="00982D5A"/>
    <w:pPr>
      <w:numPr>
        <w:ilvl w:val="3"/>
        <w:numId w:val="13"/>
      </w:numPr>
      <w:snapToGrid w:val="0"/>
      <w:spacing w:before="120" w:line="360" w:lineRule="auto"/>
      <w:outlineLvl w:val="3"/>
    </w:pPr>
    <w:rPr>
      <w:rFonts w:ascii="Verdana" w:hAnsi="Verdana"/>
      <w:sz w:val="28"/>
      <w:szCs w:val="28"/>
      <w:lang w:val="x-none" w:eastAsia="x-none"/>
    </w:rPr>
  </w:style>
  <w:style w:type="paragraph" w:styleId="50">
    <w:name w:val="heading 5"/>
    <w:aliases w:val="--(1)1,--(1),[ (1). ]"/>
    <w:basedOn w:val="a3"/>
    <w:next w:val="5TEXT"/>
    <w:qFormat/>
    <w:rsid w:val="00982D5A"/>
    <w:pPr>
      <w:numPr>
        <w:ilvl w:val="4"/>
        <w:numId w:val="13"/>
      </w:numPr>
      <w:snapToGrid w:val="0"/>
      <w:spacing w:beforeLines="50" w:line="360" w:lineRule="auto"/>
      <w:outlineLvl w:val="4"/>
    </w:pPr>
    <w:rPr>
      <w:sz w:val="28"/>
    </w:rPr>
  </w:style>
  <w:style w:type="paragraph" w:styleId="60">
    <w:name w:val="heading 6"/>
    <w:aliases w:val="A,--A,參考文獻,ref-items"/>
    <w:basedOn w:val="a3"/>
    <w:next w:val="6TEXT"/>
    <w:link w:val="61"/>
    <w:qFormat/>
    <w:rsid w:val="00982D5A"/>
    <w:pPr>
      <w:numPr>
        <w:ilvl w:val="5"/>
        <w:numId w:val="13"/>
      </w:numPr>
      <w:snapToGrid w:val="0"/>
      <w:spacing w:before="120"/>
      <w:outlineLvl w:val="5"/>
    </w:pPr>
    <w:rPr>
      <w:rFonts w:ascii="Verdana" w:hAnsi="Verdana"/>
      <w:sz w:val="28"/>
      <w:szCs w:val="28"/>
      <w:lang w:val="x-none" w:eastAsia="x-none"/>
    </w:rPr>
  </w:style>
  <w:style w:type="paragraph" w:styleId="7">
    <w:name w:val="heading 7"/>
    <w:aliases w:val="(A),--(a),--a,標題 7-(a)"/>
    <w:basedOn w:val="a3"/>
    <w:next w:val="7TEXT"/>
    <w:qFormat/>
    <w:rsid w:val="00982D5A"/>
    <w:pPr>
      <w:numPr>
        <w:ilvl w:val="6"/>
        <w:numId w:val="13"/>
      </w:numPr>
      <w:snapToGrid w:val="0"/>
      <w:spacing w:before="120"/>
      <w:outlineLvl w:val="6"/>
    </w:pPr>
    <w:rPr>
      <w:sz w:val="28"/>
    </w:rPr>
  </w:style>
  <w:style w:type="paragraph" w:styleId="80">
    <w:name w:val="heading 8"/>
    <w:aliases w:val="a,--."/>
    <w:basedOn w:val="a3"/>
    <w:next w:val="8TEXT"/>
    <w:qFormat/>
    <w:rsid w:val="00982D5A"/>
    <w:pPr>
      <w:numPr>
        <w:ilvl w:val="7"/>
        <w:numId w:val="13"/>
      </w:numPr>
      <w:snapToGrid w:val="0"/>
      <w:spacing w:before="120"/>
      <w:outlineLvl w:val="7"/>
    </w:pPr>
  </w:style>
  <w:style w:type="paragraph" w:styleId="9">
    <w:name w:val="heading 9"/>
    <w:aliases w:val="(a),--.."/>
    <w:basedOn w:val="a3"/>
    <w:next w:val="9TEXT"/>
    <w:qFormat/>
    <w:rsid w:val="00982D5A"/>
    <w:pPr>
      <w:numPr>
        <w:ilvl w:val="8"/>
        <w:numId w:val="13"/>
      </w:numPr>
      <w:tabs>
        <w:tab w:val="left" w:pos="2977"/>
      </w:tabs>
      <w:snapToGrid w:val="0"/>
      <w:spacing w:before="120"/>
      <w:outlineLvl w:val="8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TEXT">
    <w:name w:val="標題1.TEXT"/>
    <w:basedOn w:val="2TEXT0"/>
    <w:link w:val="1TEXT0"/>
    <w:rsid w:val="00982D5A"/>
    <w:rPr>
      <w:szCs w:val="28"/>
    </w:rPr>
  </w:style>
  <w:style w:type="paragraph" w:customStyle="1" w:styleId="2TEXT0">
    <w:name w:val="標題2.TEXT"/>
    <w:basedOn w:val="a3"/>
    <w:link w:val="2TEXT1"/>
    <w:rsid w:val="00982D5A"/>
    <w:pPr>
      <w:snapToGrid w:val="0"/>
      <w:spacing w:before="120" w:line="360" w:lineRule="auto"/>
      <w:ind w:left="851" w:firstLine="567"/>
    </w:pPr>
    <w:rPr>
      <w:rFonts w:ascii="Verdana" w:hAnsi="Verdana"/>
      <w:sz w:val="28"/>
    </w:rPr>
  </w:style>
  <w:style w:type="paragraph" w:customStyle="1" w:styleId="3TEXT">
    <w:name w:val="標題3.TEXT"/>
    <w:basedOn w:val="a3"/>
    <w:next w:val="a3"/>
    <w:rsid w:val="00982D5A"/>
    <w:pPr>
      <w:snapToGrid w:val="0"/>
      <w:spacing w:before="120" w:line="360" w:lineRule="auto"/>
      <w:ind w:left="1474" w:firstLine="567"/>
    </w:pPr>
    <w:rPr>
      <w:sz w:val="28"/>
    </w:rPr>
  </w:style>
  <w:style w:type="paragraph" w:customStyle="1" w:styleId="4TEXT">
    <w:name w:val="標題4.TEXT"/>
    <w:basedOn w:val="3TEXT"/>
    <w:rsid w:val="00982D5A"/>
    <w:pPr>
      <w:ind w:left="1920" w:firstLine="8"/>
    </w:pPr>
  </w:style>
  <w:style w:type="paragraph" w:customStyle="1" w:styleId="5TEXT">
    <w:name w:val="標題5.TEXT"/>
    <w:basedOn w:val="a3"/>
    <w:next w:val="a3"/>
    <w:rsid w:val="00982D5A"/>
    <w:pPr>
      <w:adjustRightInd w:val="0"/>
      <w:snapToGrid w:val="0"/>
      <w:spacing w:before="120"/>
      <w:ind w:left="2268"/>
    </w:pPr>
    <w:rPr>
      <w:sz w:val="28"/>
      <w:szCs w:val="28"/>
    </w:rPr>
  </w:style>
  <w:style w:type="paragraph" w:customStyle="1" w:styleId="6TEXT">
    <w:name w:val="標題6.TEXT"/>
    <w:basedOn w:val="a3"/>
    <w:rsid w:val="00982D5A"/>
    <w:pPr>
      <w:snapToGrid w:val="0"/>
      <w:spacing w:before="120"/>
      <w:ind w:left="1701"/>
    </w:pPr>
    <w:rPr>
      <w:sz w:val="26"/>
    </w:rPr>
  </w:style>
  <w:style w:type="paragraph" w:customStyle="1" w:styleId="7TEXT">
    <w:name w:val="標題7.TEXT"/>
    <w:basedOn w:val="a3"/>
    <w:rsid w:val="00982D5A"/>
    <w:pPr>
      <w:snapToGrid w:val="0"/>
      <w:spacing w:before="120"/>
      <w:ind w:left="2126"/>
    </w:pPr>
    <w:rPr>
      <w:sz w:val="26"/>
    </w:rPr>
  </w:style>
  <w:style w:type="paragraph" w:styleId="a">
    <w:name w:val="List Bullet"/>
    <w:basedOn w:val="a3"/>
    <w:next w:val="1text1"/>
    <w:rsid w:val="00982D5A"/>
    <w:pPr>
      <w:numPr>
        <w:numId w:val="8"/>
      </w:numPr>
      <w:snapToGrid w:val="0"/>
      <w:spacing w:before="120"/>
    </w:pPr>
    <w:rPr>
      <w:sz w:val="26"/>
    </w:rPr>
  </w:style>
  <w:style w:type="paragraph" w:styleId="2">
    <w:name w:val="List Bullet 2"/>
    <w:basedOn w:val="a3"/>
    <w:rsid w:val="00982D5A"/>
    <w:pPr>
      <w:numPr>
        <w:numId w:val="9"/>
      </w:numPr>
      <w:tabs>
        <w:tab w:val="clear" w:pos="2061"/>
        <w:tab w:val="left" w:pos="1985"/>
      </w:tabs>
      <w:snapToGrid w:val="0"/>
      <w:spacing w:before="120"/>
    </w:pPr>
    <w:rPr>
      <w:sz w:val="26"/>
    </w:rPr>
  </w:style>
  <w:style w:type="paragraph" w:styleId="3">
    <w:name w:val="List Bullet 3"/>
    <w:basedOn w:val="a3"/>
    <w:rsid w:val="00982D5A"/>
    <w:pPr>
      <w:numPr>
        <w:numId w:val="5"/>
      </w:numPr>
      <w:tabs>
        <w:tab w:val="clear" w:pos="2345"/>
        <w:tab w:val="left" w:pos="2268"/>
      </w:tabs>
      <w:snapToGrid w:val="0"/>
      <w:spacing w:before="120"/>
    </w:pPr>
  </w:style>
  <w:style w:type="paragraph" w:styleId="4">
    <w:name w:val="List Bullet 4"/>
    <w:basedOn w:val="a3"/>
    <w:rsid w:val="00982D5A"/>
    <w:pPr>
      <w:numPr>
        <w:numId w:val="1"/>
      </w:numPr>
      <w:snapToGrid w:val="0"/>
      <w:spacing w:before="120"/>
    </w:pPr>
  </w:style>
  <w:style w:type="paragraph" w:styleId="5">
    <w:name w:val="List Bullet 5"/>
    <w:basedOn w:val="a3"/>
    <w:rsid w:val="00982D5A"/>
    <w:pPr>
      <w:numPr>
        <w:numId w:val="2"/>
      </w:numPr>
      <w:snapToGrid w:val="0"/>
      <w:spacing w:before="120"/>
    </w:pPr>
  </w:style>
  <w:style w:type="paragraph" w:customStyle="1" w:styleId="6">
    <w:name w:val="項目符號 6"/>
    <w:basedOn w:val="a3"/>
    <w:next w:val="a3"/>
    <w:rsid w:val="00982D5A"/>
    <w:pPr>
      <w:numPr>
        <w:numId w:val="3"/>
      </w:numPr>
      <w:tabs>
        <w:tab w:val="clear" w:pos="3053"/>
        <w:tab w:val="num" w:pos="2977"/>
      </w:tabs>
      <w:snapToGrid w:val="0"/>
      <w:spacing w:before="120"/>
    </w:pPr>
  </w:style>
  <w:style w:type="paragraph" w:customStyle="1" w:styleId="70">
    <w:name w:val="項目符號 7"/>
    <w:basedOn w:val="a3"/>
    <w:rsid w:val="00982D5A"/>
    <w:pPr>
      <w:numPr>
        <w:numId w:val="4"/>
      </w:numPr>
      <w:tabs>
        <w:tab w:val="clear" w:pos="3337"/>
        <w:tab w:val="left" w:pos="3260"/>
      </w:tabs>
      <w:snapToGrid w:val="0"/>
      <w:spacing w:before="120"/>
      <w:ind w:left="3261" w:hanging="284"/>
    </w:pPr>
  </w:style>
  <w:style w:type="paragraph" w:customStyle="1" w:styleId="a7">
    <w:name w:val="文件名稱"/>
    <w:basedOn w:val="a3"/>
    <w:next w:val="a3"/>
    <w:autoRedefine/>
    <w:rsid w:val="00982D5A"/>
    <w:pPr>
      <w:spacing w:before="120"/>
      <w:jc w:val="center"/>
    </w:pPr>
    <w:rPr>
      <w:sz w:val="56"/>
    </w:rPr>
  </w:style>
  <w:style w:type="paragraph" w:customStyle="1" w:styleId="a8">
    <w:name w:val="表格標題"/>
    <w:rsid w:val="00982D5A"/>
    <w:pPr>
      <w:adjustRightInd w:val="0"/>
      <w:snapToGrid w:val="0"/>
      <w:spacing w:before="160"/>
      <w:ind w:left="113" w:right="113"/>
      <w:jc w:val="distribute"/>
    </w:pPr>
    <w:rPr>
      <w:rFonts w:ascii="標楷體" w:eastAsia="標楷體"/>
      <w:noProof/>
      <w:snapToGrid w:val="0"/>
      <w:sz w:val="24"/>
      <w:u w:val="single"/>
    </w:rPr>
  </w:style>
  <w:style w:type="paragraph" w:customStyle="1" w:styleId="a9">
    <w:name w:val="版次"/>
    <w:basedOn w:val="a3"/>
    <w:rsid w:val="00982D5A"/>
    <w:pPr>
      <w:spacing w:before="120" w:after="120"/>
      <w:jc w:val="center"/>
    </w:pPr>
    <w:rPr>
      <w:sz w:val="36"/>
    </w:rPr>
  </w:style>
  <w:style w:type="paragraph" w:customStyle="1" w:styleId="a2">
    <w:name w:val="附錄"/>
    <w:next w:val="1TEXT"/>
    <w:rsid w:val="00982D5A"/>
    <w:pPr>
      <w:numPr>
        <w:numId w:val="11"/>
      </w:numPr>
      <w:tabs>
        <w:tab w:val="left" w:pos="1021"/>
      </w:tabs>
      <w:snapToGrid w:val="0"/>
      <w:spacing w:before="120" w:line="360" w:lineRule="auto"/>
    </w:pPr>
    <w:rPr>
      <w:rFonts w:eastAsia="標楷體"/>
      <w:b/>
      <w:noProof/>
      <w:sz w:val="32"/>
    </w:rPr>
  </w:style>
  <w:style w:type="paragraph" w:customStyle="1" w:styleId="aa">
    <w:name w:val="公司名稱"/>
    <w:next w:val="a3"/>
    <w:rsid w:val="005B7FC4"/>
    <w:pPr>
      <w:jc w:val="center"/>
    </w:pPr>
    <w:rPr>
      <w:rFonts w:ascii="Arial" w:eastAsia="標楷體" w:hAnsi="Arial"/>
      <w:noProof/>
      <w:sz w:val="40"/>
    </w:rPr>
  </w:style>
  <w:style w:type="paragraph" w:customStyle="1" w:styleId="a1">
    <w:name w:val="附件"/>
    <w:basedOn w:val="a3"/>
    <w:next w:val="a3"/>
    <w:autoRedefine/>
    <w:rsid w:val="00982D5A"/>
    <w:pPr>
      <w:pageBreakBefore/>
      <w:numPr>
        <w:numId w:val="10"/>
      </w:numPr>
      <w:spacing w:before="120" w:after="120"/>
    </w:pPr>
    <w:rPr>
      <w:sz w:val="32"/>
    </w:rPr>
  </w:style>
  <w:style w:type="paragraph" w:customStyle="1" w:styleId="ab">
    <w:name w:val="文件編號"/>
    <w:basedOn w:val="a3"/>
    <w:next w:val="a3"/>
    <w:rsid w:val="00982D5A"/>
    <w:pPr>
      <w:adjustRightInd w:val="0"/>
      <w:spacing w:before="120" w:after="120" w:line="360" w:lineRule="atLeast"/>
      <w:jc w:val="center"/>
      <w:textAlignment w:val="baseline"/>
    </w:pPr>
    <w:rPr>
      <w:kern w:val="0"/>
      <w:sz w:val="40"/>
    </w:rPr>
  </w:style>
  <w:style w:type="paragraph" w:styleId="10">
    <w:name w:val="toc 1"/>
    <w:basedOn w:val="a3"/>
    <w:next w:val="a3"/>
    <w:autoRedefine/>
    <w:uiPriority w:val="39"/>
    <w:rsid w:val="003F32CD"/>
    <w:pPr>
      <w:tabs>
        <w:tab w:val="left" w:pos="1440"/>
        <w:tab w:val="right" w:leader="dot" w:pos="9628"/>
      </w:tabs>
      <w:snapToGrid w:val="0"/>
      <w:spacing w:before="120" w:line="400" w:lineRule="atLeast"/>
    </w:pPr>
    <w:rPr>
      <w:b/>
      <w:caps/>
      <w:noProof/>
      <w:sz w:val="28"/>
    </w:rPr>
  </w:style>
  <w:style w:type="paragraph" w:customStyle="1" w:styleId="8TEXT">
    <w:name w:val="標題8.TEXT"/>
    <w:basedOn w:val="a3"/>
    <w:rsid w:val="00982D5A"/>
    <w:pPr>
      <w:snapToGrid w:val="0"/>
      <w:spacing w:before="120"/>
      <w:ind w:left="2552"/>
    </w:pPr>
  </w:style>
  <w:style w:type="paragraph" w:customStyle="1" w:styleId="8">
    <w:name w:val="項目符號 8"/>
    <w:basedOn w:val="a3"/>
    <w:rsid w:val="00982D5A"/>
    <w:pPr>
      <w:numPr>
        <w:numId w:val="6"/>
      </w:numPr>
      <w:tabs>
        <w:tab w:val="clear" w:pos="3620"/>
        <w:tab w:val="num" w:pos="3544"/>
      </w:tabs>
      <w:snapToGrid w:val="0"/>
      <w:spacing w:before="120"/>
    </w:pPr>
  </w:style>
  <w:style w:type="paragraph" w:customStyle="1" w:styleId="9TEXT">
    <w:name w:val="標題9.TEXT"/>
    <w:basedOn w:val="a3"/>
    <w:next w:val="a3"/>
    <w:autoRedefine/>
    <w:rsid w:val="00982D5A"/>
    <w:pPr>
      <w:snapToGrid w:val="0"/>
      <w:spacing w:before="120"/>
      <w:ind w:left="2977"/>
    </w:pPr>
  </w:style>
  <w:style w:type="paragraph" w:customStyle="1" w:styleId="90">
    <w:name w:val="項目符號 9"/>
    <w:basedOn w:val="a3"/>
    <w:rsid w:val="00982D5A"/>
    <w:pPr>
      <w:numPr>
        <w:numId w:val="7"/>
      </w:numPr>
      <w:tabs>
        <w:tab w:val="clear" w:pos="4187"/>
        <w:tab w:val="left" w:pos="3827"/>
      </w:tabs>
      <w:spacing w:before="120"/>
      <w:ind w:left="3828" w:hanging="284"/>
    </w:pPr>
  </w:style>
  <w:style w:type="paragraph" w:customStyle="1" w:styleId="1text1">
    <w:name w:val="項目符號 1 text"/>
    <w:rsid w:val="00982D5A"/>
    <w:pPr>
      <w:snapToGrid w:val="0"/>
      <w:spacing w:before="120"/>
      <w:ind w:left="1559"/>
    </w:pPr>
    <w:rPr>
      <w:rFonts w:ascii="Arial" w:eastAsia="標楷體" w:hAnsi="Arial"/>
      <w:noProof/>
      <w:sz w:val="26"/>
    </w:rPr>
  </w:style>
  <w:style w:type="paragraph" w:customStyle="1" w:styleId="2text2">
    <w:name w:val="項目符號 2 text"/>
    <w:rsid w:val="00982D5A"/>
    <w:pPr>
      <w:snapToGrid w:val="0"/>
      <w:spacing w:before="120"/>
      <w:ind w:left="1985"/>
    </w:pPr>
    <w:rPr>
      <w:rFonts w:eastAsia="標楷體"/>
      <w:noProof/>
      <w:sz w:val="26"/>
    </w:rPr>
  </w:style>
  <w:style w:type="paragraph" w:customStyle="1" w:styleId="3text0">
    <w:name w:val="項目符號 3 text"/>
    <w:rsid w:val="00982D5A"/>
    <w:pPr>
      <w:snapToGrid w:val="0"/>
      <w:spacing w:before="120"/>
      <w:ind w:left="2268"/>
    </w:pPr>
    <w:rPr>
      <w:rFonts w:eastAsia="標楷體"/>
      <w:noProof/>
      <w:sz w:val="24"/>
    </w:rPr>
  </w:style>
  <w:style w:type="paragraph" w:customStyle="1" w:styleId="4text0">
    <w:name w:val="項目符號 4 text"/>
    <w:rsid w:val="00982D5A"/>
    <w:pPr>
      <w:snapToGrid w:val="0"/>
      <w:spacing w:before="120"/>
      <w:ind w:left="2495"/>
    </w:pPr>
    <w:rPr>
      <w:rFonts w:eastAsia="標楷體"/>
      <w:noProof/>
      <w:sz w:val="24"/>
    </w:rPr>
  </w:style>
  <w:style w:type="paragraph" w:styleId="22">
    <w:name w:val="toc 2"/>
    <w:basedOn w:val="a3"/>
    <w:next w:val="a3"/>
    <w:autoRedefine/>
    <w:uiPriority w:val="39"/>
    <w:rsid w:val="00982D5A"/>
    <w:pPr>
      <w:tabs>
        <w:tab w:val="left" w:pos="1440"/>
        <w:tab w:val="right" w:leader="dot" w:pos="9628"/>
      </w:tabs>
      <w:snapToGrid w:val="0"/>
      <w:ind w:left="284"/>
    </w:pPr>
    <w:rPr>
      <w:noProof/>
    </w:rPr>
  </w:style>
  <w:style w:type="paragraph" w:styleId="32">
    <w:name w:val="toc 3"/>
    <w:basedOn w:val="a3"/>
    <w:next w:val="a3"/>
    <w:autoRedefine/>
    <w:semiHidden/>
    <w:rsid w:val="00982D5A"/>
    <w:pPr>
      <w:tabs>
        <w:tab w:val="left" w:pos="1418"/>
        <w:tab w:val="right" w:leader="dot" w:pos="9628"/>
      </w:tabs>
      <w:snapToGrid w:val="0"/>
      <w:spacing w:line="400" w:lineRule="atLeast"/>
      <w:ind w:left="1418" w:hanging="709"/>
    </w:pPr>
    <w:rPr>
      <w:noProof/>
    </w:rPr>
  </w:style>
  <w:style w:type="paragraph" w:styleId="42">
    <w:name w:val="toc 4"/>
    <w:basedOn w:val="a3"/>
    <w:next w:val="a3"/>
    <w:autoRedefine/>
    <w:semiHidden/>
    <w:rsid w:val="00982D5A"/>
    <w:pPr>
      <w:ind w:left="1440"/>
    </w:pPr>
  </w:style>
  <w:style w:type="paragraph" w:styleId="ac">
    <w:name w:val="header"/>
    <w:basedOn w:val="a3"/>
    <w:autoRedefine/>
    <w:rsid w:val="00982D5A"/>
    <w:pPr>
      <w:tabs>
        <w:tab w:val="center" w:pos="4153"/>
        <w:tab w:val="right" w:pos="8306"/>
      </w:tabs>
      <w:wordWrap w:val="0"/>
      <w:snapToGrid w:val="0"/>
      <w:jc w:val="right"/>
    </w:pPr>
    <w:rPr>
      <w:noProof/>
      <w:szCs w:val="24"/>
    </w:rPr>
  </w:style>
  <w:style w:type="paragraph" w:styleId="ad">
    <w:name w:val="footer"/>
    <w:basedOn w:val="a3"/>
    <w:rsid w:val="00982D5A"/>
    <w:pPr>
      <w:tabs>
        <w:tab w:val="center" w:pos="4153"/>
        <w:tab w:val="right" w:pos="8306"/>
      </w:tabs>
      <w:snapToGrid w:val="0"/>
    </w:pPr>
    <w:rPr>
      <w:sz w:val="20"/>
    </w:rPr>
  </w:style>
  <w:style w:type="paragraph" w:customStyle="1" w:styleId="ae">
    <w:name w:val="目錄"/>
    <w:basedOn w:val="a3"/>
    <w:rsid w:val="00982D5A"/>
    <w:pPr>
      <w:spacing w:before="120" w:after="120"/>
      <w:jc w:val="center"/>
    </w:pPr>
    <w:rPr>
      <w:b/>
      <w:sz w:val="36"/>
      <w:u w:val="single"/>
    </w:rPr>
  </w:style>
  <w:style w:type="paragraph" w:customStyle="1" w:styleId="af">
    <w:name w:val="執行說明"/>
    <w:basedOn w:val="a3"/>
    <w:rsid w:val="00982D5A"/>
    <w:pPr>
      <w:snapToGrid w:val="0"/>
      <w:spacing w:before="120" w:after="120"/>
      <w:ind w:left="1134"/>
    </w:pPr>
    <w:rPr>
      <w:sz w:val="26"/>
      <w:shd w:val="pct15" w:color="auto" w:fill="FFFFFF"/>
    </w:rPr>
  </w:style>
  <w:style w:type="paragraph" w:customStyle="1" w:styleId="5text0">
    <w:name w:val="項目符號 5 text"/>
    <w:rsid w:val="00982D5A"/>
    <w:pPr>
      <w:snapToGrid w:val="0"/>
      <w:spacing w:before="120"/>
      <w:ind w:left="2744"/>
    </w:pPr>
    <w:rPr>
      <w:rFonts w:eastAsia="標楷體"/>
      <w:noProof/>
      <w:sz w:val="24"/>
    </w:rPr>
  </w:style>
  <w:style w:type="paragraph" w:customStyle="1" w:styleId="11">
    <w:name w:val="表格內文1"/>
    <w:basedOn w:val="a3"/>
    <w:rsid w:val="00982D5A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0">
    <w:name w:val="文件日期"/>
    <w:basedOn w:val="a3"/>
    <w:rsid w:val="00982D5A"/>
    <w:pPr>
      <w:jc w:val="center"/>
    </w:pPr>
    <w:rPr>
      <w:sz w:val="36"/>
    </w:rPr>
  </w:style>
  <w:style w:type="paragraph" w:customStyle="1" w:styleId="12">
    <w:name w:val="英文編號1"/>
    <w:basedOn w:val="a3"/>
    <w:rsid w:val="00982D5A"/>
    <w:pPr>
      <w:tabs>
        <w:tab w:val="left" w:pos="964"/>
        <w:tab w:val="num" w:pos="1069"/>
      </w:tabs>
      <w:adjustRightInd w:val="0"/>
      <w:snapToGrid w:val="0"/>
      <w:spacing w:before="140"/>
      <w:ind w:left="964" w:hanging="255"/>
      <w:textAlignment w:val="baseline"/>
    </w:pPr>
    <w:rPr>
      <w:rFonts w:ascii="標楷體"/>
      <w:kern w:val="0"/>
    </w:rPr>
  </w:style>
  <w:style w:type="paragraph" w:styleId="af1">
    <w:name w:val="Date"/>
    <w:basedOn w:val="a3"/>
    <w:next w:val="a3"/>
    <w:rsid w:val="00982D5A"/>
    <w:pPr>
      <w:adjustRightInd w:val="0"/>
      <w:snapToGrid w:val="0"/>
      <w:textAlignment w:val="baseline"/>
    </w:pPr>
    <w:rPr>
      <w:rFonts w:ascii="標楷體"/>
      <w:kern w:val="0"/>
    </w:rPr>
  </w:style>
  <w:style w:type="paragraph" w:styleId="af2">
    <w:name w:val="Body Text Indent"/>
    <w:basedOn w:val="a3"/>
    <w:rsid w:val="00982D5A"/>
    <w:pPr>
      <w:widowControl/>
      <w:autoSpaceDE w:val="0"/>
      <w:autoSpaceDN w:val="0"/>
      <w:adjustRightInd w:val="0"/>
      <w:snapToGrid w:val="0"/>
      <w:ind w:left="1276" w:hanging="2"/>
      <w:textAlignment w:val="bottom"/>
    </w:pPr>
    <w:rPr>
      <w:rFonts w:ascii="標楷體"/>
      <w:kern w:val="0"/>
    </w:rPr>
  </w:style>
  <w:style w:type="paragraph" w:customStyle="1" w:styleId="af3">
    <w:name w:val="字元 字元 字元 字元 字元 字元 字元 字元 字元 字元 字元 字元 字元 字元 字元 字元"/>
    <w:basedOn w:val="a3"/>
    <w:semiHidden/>
    <w:rsid w:val="00982D5A"/>
    <w:pPr>
      <w:widowControl/>
      <w:adjustRightInd w:val="0"/>
      <w:spacing w:after="160" w:line="240" w:lineRule="exact"/>
    </w:pPr>
    <w:rPr>
      <w:rFonts w:ascii="Verdana" w:eastAsia="Times New Roman" w:hAnsi="Verdana"/>
      <w:kern w:val="0"/>
      <w:sz w:val="20"/>
      <w:lang w:eastAsia="en-US"/>
    </w:rPr>
  </w:style>
  <w:style w:type="paragraph" w:customStyle="1" w:styleId="a0">
    <w:name w:val="標題二內文"/>
    <w:basedOn w:val="a3"/>
    <w:next w:val="20"/>
    <w:rsid w:val="00982D5A"/>
    <w:pPr>
      <w:numPr>
        <w:ilvl w:val="1"/>
        <w:numId w:val="17"/>
      </w:numPr>
      <w:snapToGrid w:val="0"/>
      <w:spacing w:before="120" w:line="360" w:lineRule="auto"/>
      <w:outlineLvl w:val="8"/>
    </w:pPr>
    <w:rPr>
      <w:sz w:val="28"/>
      <w:szCs w:val="28"/>
    </w:rPr>
  </w:style>
  <w:style w:type="paragraph" w:customStyle="1" w:styleId="af4">
    <w:name w:val="圖標題"/>
    <w:basedOn w:val="a3"/>
    <w:autoRedefine/>
    <w:rsid w:val="00B26FF8"/>
    <w:pPr>
      <w:snapToGrid w:val="0"/>
      <w:spacing w:beforeLines="50"/>
      <w:jc w:val="center"/>
    </w:pPr>
    <w:rPr>
      <w:b/>
      <w:bCs/>
    </w:rPr>
  </w:style>
  <w:style w:type="character" w:customStyle="1" w:styleId="61">
    <w:name w:val="標題 6 字元"/>
    <w:aliases w:val="A 字元,--A 字元,參考文獻 字元,ref-items 字元"/>
    <w:link w:val="60"/>
    <w:rsid w:val="00982D5A"/>
    <w:rPr>
      <w:rFonts w:ascii="Verdana" w:eastAsia="標楷體" w:hAnsi="Verdana"/>
      <w:kern w:val="2"/>
      <w:sz w:val="28"/>
      <w:szCs w:val="28"/>
    </w:rPr>
  </w:style>
  <w:style w:type="paragraph" w:customStyle="1" w:styleId="13">
    <w:name w:val="字元1 字元 字元 字元"/>
    <w:basedOn w:val="a3"/>
    <w:rsid w:val="005B7FC4"/>
    <w:pPr>
      <w:widowControl/>
      <w:spacing w:after="160" w:line="240" w:lineRule="exact"/>
    </w:pPr>
    <w:rPr>
      <w:rFonts w:ascii="Tahoma" w:hAnsi="Tahoma"/>
      <w:kern w:val="0"/>
      <w:sz w:val="20"/>
      <w:lang w:eastAsia="en-US"/>
    </w:rPr>
  </w:style>
  <w:style w:type="paragraph" w:styleId="af5">
    <w:name w:val="Balloon Text"/>
    <w:basedOn w:val="a3"/>
    <w:semiHidden/>
    <w:rsid w:val="00982D5A"/>
    <w:rPr>
      <w:rFonts w:ascii="Arial" w:eastAsia="新細明體" w:hAnsi="Arial"/>
      <w:sz w:val="18"/>
      <w:szCs w:val="18"/>
    </w:rPr>
  </w:style>
  <w:style w:type="paragraph" w:styleId="23">
    <w:name w:val="Body Text Indent 2"/>
    <w:basedOn w:val="a3"/>
    <w:rsid w:val="00982D5A"/>
    <w:pPr>
      <w:spacing w:after="120" w:line="480" w:lineRule="auto"/>
      <w:ind w:leftChars="200" w:left="480"/>
    </w:pPr>
  </w:style>
  <w:style w:type="table" w:styleId="af6">
    <w:name w:val="Table Grid"/>
    <w:basedOn w:val="a5"/>
    <w:uiPriority w:val="59"/>
    <w:rsid w:val="00A368A5"/>
    <w:pPr>
      <w:widowControl w:val="0"/>
    </w:pPr>
    <w:rPr>
      <w:rFonts w:ascii="Book Antiqua" w:hAnsi="Book Antiqua" w:cs="Book Antiq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本文 21"/>
    <w:basedOn w:val="a3"/>
    <w:rsid w:val="00A368A5"/>
    <w:pPr>
      <w:adjustRightInd w:val="0"/>
      <w:spacing w:line="360" w:lineRule="atLeast"/>
      <w:jc w:val="center"/>
      <w:textAlignment w:val="baseline"/>
    </w:pPr>
    <w:rPr>
      <w:kern w:val="0"/>
    </w:rPr>
  </w:style>
  <w:style w:type="paragraph" w:customStyle="1" w:styleId="af7">
    <w:name w:val="表標題"/>
    <w:rsid w:val="00982D5A"/>
    <w:pPr>
      <w:snapToGrid w:val="0"/>
      <w:spacing w:beforeLines="50" w:afterLines="50"/>
      <w:jc w:val="center"/>
    </w:pPr>
    <w:rPr>
      <w:rFonts w:eastAsia="標楷體"/>
      <w:b/>
      <w:noProof/>
      <w:color w:val="000000"/>
      <w:sz w:val="24"/>
    </w:rPr>
  </w:style>
  <w:style w:type="character" w:styleId="af8">
    <w:name w:val="page number"/>
    <w:rsid w:val="00982D5A"/>
    <w:rPr>
      <w:rFonts w:ascii="Arial" w:eastAsia="標楷體" w:hAnsi="Arial"/>
      <w:sz w:val="24"/>
      <w:lang w:val="en-US" w:eastAsia="en-US" w:bidi="ar-SA"/>
    </w:rPr>
  </w:style>
  <w:style w:type="paragraph" w:styleId="af9">
    <w:name w:val="table of figures"/>
    <w:basedOn w:val="a3"/>
    <w:next w:val="a3"/>
    <w:uiPriority w:val="99"/>
    <w:rsid w:val="00982D5A"/>
    <w:pPr>
      <w:keepNext/>
      <w:tabs>
        <w:tab w:val="left" w:leader="dot" w:pos="9072"/>
      </w:tabs>
      <w:adjustRightInd w:val="0"/>
      <w:snapToGrid w:val="0"/>
      <w:spacing w:before="50" w:after="50"/>
      <w:ind w:left="601" w:hanging="198"/>
    </w:pPr>
    <w:rPr>
      <w:color w:val="000000"/>
      <w:sz w:val="28"/>
    </w:rPr>
  </w:style>
  <w:style w:type="paragraph" w:styleId="Web">
    <w:name w:val="Normal (Web)"/>
    <w:basedOn w:val="a3"/>
    <w:rsid w:val="00982D5A"/>
    <w:pPr>
      <w:widowControl/>
      <w:adjustRightInd w:val="0"/>
      <w:snapToGrid w:val="0"/>
      <w:spacing w:line="320" w:lineRule="atLeast"/>
    </w:pPr>
    <w:rPr>
      <w:rFonts w:ascii="新細明體" w:eastAsia="新細明體" w:hAnsi="Arial Unicode MS"/>
      <w:kern w:val="0"/>
      <w:szCs w:val="24"/>
    </w:rPr>
  </w:style>
  <w:style w:type="character" w:customStyle="1" w:styleId="41">
    <w:name w:val="標題 4 字元"/>
    <w:aliases w:val="合約條款標題 字元,1 字元,--1. 字元,--1 字元,H4 字元,H41 字元,H42 字元,H43 字元,H44 字元,H45 字元,H46 字元,H47 字元,H48 字元,H49 字元,H410 字元,H411 字元,H421 字元,H431 字元,H441 字元,H451 字元,H461 字元,H471 字元,H481 字元,H491 字元,H4101 字元,H412 字元,H422 字元,H432 字元,H442 字元,H452 字元,H462 字元,H472 字元"/>
    <w:link w:val="40"/>
    <w:rsid w:val="00982D5A"/>
    <w:rPr>
      <w:rFonts w:ascii="Verdana" w:eastAsia="標楷體" w:hAnsi="Verdana"/>
      <w:kern w:val="2"/>
      <w:sz w:val="28"/>
      <w:szCs w:val="28"/>
      <w:lang w:val="x-none" w:eastAsia="x-none"/>
    </w:rPr>
  </w:style>
  <w:style w:type="character" w:customStyle="1" w:styleId="31">
    <w:name w:val="標題 3 字元"/>
    <w:aliases w:val="--1.1.1. 字元,小節標題 字元,sub pro 字元,H3 字元,heading 3 字元,h3 字元,x.x.x 字元,標題111.1 字元,BOD 0 字元,--1.1.1 字元"/>
    <w:link w:val="30"/>
    <w:rsid w:val="00982D5A"/>
    <w:rPr>
      <w:rFonts w:ascii="Verdana" w:eastAsia="標楷體" w:hAnsi="Verdana"/>
      <w:kern w:val="2"/>
      <w:sz w:val="28"/>
      <w:szCs w:val="28"/>
    </w:rPr>
  </w:style>
  <w:style w:type="character" w:customStyle="1" w:styleId="21">
    <w:name w:val="標題 2 字元"/>
    <w:aliases w:val="章 字元,標題 2--1.1 字元,--1.1 字元,ISO標題 2 字元,章標題 字元,prob no 字元,H2 字元,heading 2 字元,h2 字元,一、 字元,[ 一、] 字元"/>
    <w:link w:val="20"/>
    <w:rsid w:val="00982D5A"/>
    <w:rPr>
      <w:rFonts w:ascii="Verdana" w:eastAsia="標楷體" w:hAnsi="Verdana"/>
      <w:b/>
      <w:snapToGrid w:val="0"/>
      <w:sz w:val="32"/>
      <w:szCs w:val="32"/>
    </w:rPr>
  </w:style>
  <w:style w:type="paragraph" w:styleId="HTML">
    <w:name w:val="HTML Preformatted"/>
    <w:basedOn w:val="a3"/>
    <w:rsid w:val="005B7FC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kern w:val="0"/>
      <w:sz w:val="20"/>
    </w:rPr>
  </w:style>
  <w:style w:type="paragraph" w:styleId="afa">
    <w:name w:val="Normal Indent"/>
    <w:basedOn w:val="a3"/>
    <w:rsid w:val="00982D5A"/>
    <w:pPr>
      <w:autoSpaceDE w:val="0"/>
      <w:autoSpaceDN w:val="0"/>
      <w:adjustRightInd w:val="0"/>
      <w:spacing w:line="360" w:lineRule="atLeast"/>
      <w:ind w:left="567" w:right="57" w:firstLine="454"/>
      <w:jc w:val="both"/>
    </w:pPr>
    <w:rPr>
      <w:rFonts w:ascii="華康中楷體" w:eastAsia="華康中楷體"/>
      <w:kern w:val="0"/>
      <w:sz w:val="28"/>
    </w:rPr>
  </w:style>
  <w:style w:type="paragraph" w:customStyle="1" w:styleId="2TEXT">
    <w:name w:val="內縮標題2TEXT"/>
    <w:basedOn w:val="a3"/>
    <w:next w:val="20"/>
    <w:rsid w:val="00982D5A"/>
    <w:pPr>
      <w:numPr>
        <w:ilvl w:val="1"/>
        <w:numId w:val="12"/>
      </w:numPr>
      <w:snapToGrid w:val="0"/>
      <w:spacing w:before="120" w:line="360" w:lineRule="auto"/>
      <w:outlineLvl w:val="8"/>
    </w:pPr>
    <w:rPr>
      <w:sz w:val="28"/>
    </w:rPr>
  </w:style>
  <w:style w:type="paragraph" w:customStyle="1" w:styleId="afb">
    <w:name w:val="機關名稱"/>
    <w:next w:val="a3"/>
    <w:rsid w:val="00982D5A"/>
    <w:pPr>
      <w:jc w:val="center"/>
    </w:pPr>
    <w:rPr>
      <w:rFonts w:ascii="Arial" w:eastAsia="標楷體" w:hAnsi="Arial"/>
      <w:noProof/>
      <w:sz w:val="40"/>
    </w:rPr>
  </w:style>
  <w:style w:type="character" w:styleId="afc">
    <w:name w:val="annotation reference"/>
    <w:semiHidden/>
    <w:rsid w:val="00982D5A"/>
    <w:rPr>
      <w:rFonts w:ascii="Verdana" w:hAnsi="Verdana"/>
      <w:sz w:val="18"/>
      <w:szCs w:val="18"/>
      <w:lang w:val="en-US" w:eastAsia="en-US" w:bidi="ar-SA"/>
    </w:rPr>
  </w:style>
  <w:style w:type="paragraph" w:styleId="afd">
    <w:name w:val="annotation text"/>
    <w:basedOn w:val="a3"/>
    <w:semiHidden/>
    <w:rsid w:val="00982D5A"/>
  </w:style>
  <w:style w:type="paragraph" w:styleId="afe">
    <w:name w:val="annotation subject"/>
    <w:basedOn w:val="afd"/>
    <w:next w:val="afd"/>
    <w:semiHidden/>
    <w:rsid w:val="00982D5A"/>
    <w:rPr>
      <w:b/>
      <w:bCs/>
    </w:rPr>
  </w:style>
  <w:style w:type="character" w:styleId="aff">
    <w:name w:val="Hyperlink"/>
    <w:uiPriority w:val="99"/>
    <w:rsid w:val="000C7D72"/>
    <w:rPr>
      <w:rFonts w:ascii="Verdana" w:hAnsi="Verdana"/>
      <w:color w:val="0000FF"/>
      <w:u w:val="single"/>
      <w:lang w:val="en-US" w:eastAsia="en-US" w:bidi="ar-SA"/>
    </w:rPr>
  </w:style>
  <w:style w:type="character" w:customStyle="1" w:styleId="2TEXT1">
    <w:name w:val="標題2.TEXT 字元"/>
    <w:link w:val="2TEXT0"/>
    <w:rsid w:val="000C7D72"/>
    <w:rPr>
      <w:rFonts w:ascii="Verdana" w:eastAsia="標楷體" w:hAnsi="Verdana"/>
      <w:kern w:val="2"/>
      <w:sz w:val="28"/>
      <w:lang w:val="en-US" w:eastAsia="zh-TW" w:bidi="ar-SA"/>
    </w:rPr>
  </w:style>
  <w:style w:type="character" w:customStyle="1" w:styleId="1TEXT0">
    <w:name w:val="標題1.TEXT 字元"/>
    <w:link w:val="1TEXT"/>
    <w:rsid w:val="000C7D72"/>
    <w:rPr>
      <w:rFonts w:ascii="Verdana" w:eastAsia="標楷體" w:hAnsi="Verdana"/>
      <w:kern w:val="2"/>
      <w:sz w:val="28"/>
      <w:szCs w:val="28"/>
      <w:lang w:val="en-US" w:eastAsia="zh-TW" w:bidi="ar-SA"/>
    </w:rPr>
  </w:style>
  <w:style w:type="paragraph" w:customStyle="1" w:styleId="aff0">
    <w:name w:val="校正報告三階標號"/>
    <w:basedOn w:val="a3"/>
    <w:next w:val="a3"/>
    <w:rsid w:val="000C7D72"/>
    <w:pPr>
      <w:snapToGrid w:val="0"/>
      <w:spacing w:line="400" w:lineRule="atLeast"/>
      <w:ind w:left="1191" w:hanging="454"/>
      <w:jc w:val="both"/>
    </w:pPr>
  </w:style>
  <w:style w:type="character" w:styleId="HTML0">
    <w:name w:val="HTML Typewriter"/>
    <w:rsid w:val="001E117E"/>
    <w:rPr>
      <w:rFonts w:ascii="細明體" w:eastAsia="細明體" w:hAnsi="細明體" w:cs="細明體"/>
      <w:sz w:val="24"/>
      <w:szCs w:val="24"/>
      <w:lang w:val="en-US" w:eastAsia="en-US" w:bidi="ar-SA"/>
    </w:rPr>
  </w:style>
  <w:style w:type="paragraph" w:styleId="aff1">
    <w:name w:val="Body Text"/>
    <w:basedOn w:val="a3"/>
    <w:link w:val="aff2"/>
    <w:rsid w:val="00506DBE"/>
    <w:pPr>
      <w:spacing w:after="120"/>
    </w:pPr>
    <w:rPr>
      <w:rFonts w:ascii="Verdana" w:hAnsi="Verdana"/>
      <w:lang w:eastAsia="en-US"/>
    </w:rPr>
  </w:style>
  <w:style w:type="character" w:customStyle="1" w:styleId="aff2">
    <w:name w:val="本文 字元"/>
    <w:link w:val="aff1"/>
    <w:rsid w:val="00506DBE"/>
    <w:rPr>
      <w:rFonts w:ascii="Verdana" w:eastAsia="標楷體" w:hAnsi="Verdana"/>
      <w:kern w:val="2"/>
      <w:sz w:val="24"/>
      <w:lang w:val="en-US" w:eastAsia="en-US" w:bidi="ar-SA"/>
    </w:rPr>
  </w:style>
  <w:style w:type="paragraph" w:customStyle="1" w:styleId="aff3">
    <w:name w:val="表"/>
    <w:basedOn w:val="a3"/>
    <w:qFormat/>
    <w:rsid w:val="00506DBE"/>
    <w:pPr>
      <w:keepNext/>
      <w:spacing w:line="480" w:lineRule="exact"/>
      <w:jc w:val="center"/>
    </w:pPr>
    <w:rPr>
      <w:color w:val="000000"/>
      <w:sz w:val="28"/>
      <w:szCs w:val="28"/>
    </w:rPr>
  </w:style>
  <w:style w:type="paragraph" w:styleId="aff4">
    <w:name w:val="Body Text First Indent"/>
    <w:basedOn w:val="aff1"/>
    <w:link w:val="aff5"/>
    <w:uiPriority w:val="99"/>
    <w:unhideWhenUsed/>
    <w:rsid w:val="00506DBE"/>
    <w:pPr>
      <w:spacing w:beforeLines="50" w:afterLines="50" w:line="480" w:lineRule="exact"/>
      <w:ind w:left="200" w:hangingChars="200" w:hanging="200"/>
    </w:pPr>
    <w:rPr>
      <w:color w:val="000000"/>
      <w:sz w:val="28"/>
      <w:szCs w:val="22"/>
    </w:rPr>
  </w:style>
  <w:style w:type="character" w:customStyle="1" w:styleId="aff5">
    <w:name w:val="本文第一層縮排 字元"/>
    <w:link w:val="aff4"/>
    <w:uiPriority w:val="99"/>
    <w:rsid w:val="00506DBE"/>
    <w:rPr>
      <w:rFonts w:ascii="Verdana" w:eastAsia="標楷體" w:hAnsi="Verdana"/>
      <w:color w:val="000000"/>
      <w:kern w:val="2"/>
      <w:sz w:val="28"/>
      <w:szCs w:val="22"/>
      <w:lang w:val="en-US" w:eastAsia="en-US" w:bidi="ar-SA"/>
    </w:rPr>
  </w:style>
  <w:style w:type="paragraph" w:styleId="33">
    <w:name w:val="Body Text 3"/>
    <w:aliases w:val="表格內本文"/>
    <w:basedOn w:val="a3"/>
    <w:link w:val="34"/>
    <w:uiPriority w:val="99"/>
    <w:unhideWhenUsed/>
    <w:rsid w:val="00506DBE"/>
    <w:pPr>
      <w:spacing w:beforeLines="50" w:afterLines="50" w:line="480" w:lineRule="exact"/>
      <w:ind w:firstLineChars="200" w:firstLine="200"/>
    </w:pPr>
    <w:rPr>
      <w:rFonts w:ascii="Verdana" w:hAnsi="Verdana"/>
      <w:color w:val="000000"/>
      <w:sz w:val="16"/>
      <w:szCs w:val="16"/>
      <w:lang w:eastAsia="en-US"/>
    </w:rPr>
  </w:style>
  <w:style w:type="character" w:customStyle="1" w:styleId="34">
    <w:name w:val="本文 3 字元"/>
    <w:aliases w:val="表格內本文 字元"/>
    <w:link w:val="33"/>
    <w:uiPriority w:val="99"/>
    <w:rsid w:val="00506DBE"/>
    <w:rPr>
      <w:rFonts w:ascii="Verdana" w:eastAsia="標楷體" w:hAnsi="Verdana"/>
      <w:color w:val="000000"/>
      <w:kern w:val="2"/>
      <w:sz w:val="16"/>
      <w:szCs w:val="16"/>
      <w:lang w:val="en-US" w:eastAsia="en-US" w:bidi="ar-SA"/>
    </w:rPr>
  </w:style>
  <w:style w:type="paragraph" w:customStyle="1" w:styleId="aff6">
    <w:name w:val="圖"/>
    <w:basedOn w:val="a3"/>
    <w:next w:val="a3"/>
    <w:qFormat/>
    <w:rsid w:val="00506DBE"/>
    <w:pPr>
      <w:keepLines/>
      <w:spacing w:line="480" w:lineRule="exact"/>
      <w:jc w:val="center"/>
    </w:pPr>
    <w:rPr>
      <w:color w:val="000000"/>
      <w:sz w:val="28"/>
      <w:szCs w:val="28"/>
    </w:rPr>
  </w:style>
  <w:style w:type="paragraph" w:customStyle="1" w:styleId="51">
    <w:name w:val="內文5巷目"/>
    <w:basedOn w:val="a3"/>
    <w:next w:val="a3"/>
    <w:uiPriority w:val="99"/>
    <w:qFormat/>
    <w:rsid w:val="00506DBE"/>
    <w:pPr>
      <w:spacing w:beforeLines="50" w:afterLines="50" w:line="480" w:lineRule="exact"/>
      <w:ind w:leftChars="200" w:left="300" w:hangingChars="100" w:hanging="100"/>
    </w:pPr>
    <w:rPr>
      <w:color w:val="000000"/>
      <w:sz w:val="28"/>
      <w:szCs w:val="22"/>
    </w:rPr>
  </w:style>
  <w:style w:type="paragraph" w:styleId="aff7">
    <w:name w:val="List Paragraph"/>
    <w:basedOn w:val="a3"/>
    <w:uiPriority w:val="34"/>
    <w:qFormat/>
    <w:rsid w:val="00506DBE"/>
    <w:pPr>
      <w:spacing w:beforeLines="50" w:afterLines="50" w:line="480" w:lineRule="exact"/>
      <w:ind w:leftChars="200" w:left="480" w:firstLineChars="200" w:firstLine="200"/>
    </w:pPr>
    <w:rPr>
      <w:color w:val="000000"/>
      <w:sz w:val="28"/>
      <w:szCs w:val="22"/>
    </w:rPr>
  </w:style>
  <w:style w:type="paragraph" w:customStyle="1" w:styleId="62">
    <w:name w:val="內文6"/>
    <w:basedOn w:val="51"/>
    <w:next w:val="51"/>
    <w:qFormat/>
    <w:rsid w:val="00506DBE"/>
    <w:pPr>
      <w:ind w:leftChars="150" w:left="150" w:firstLineChars="200" w:firstLine="200"/>
    </w:pPr>
  </w:style>
  <w:style w:type="character" w:styleId="aff8">
    <w:name w:val="Placeholder Text"/>
    <w:uiPriority w:val="99"/>
    <w:semiHidden/>
    <w:rsid w:val="00F0523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40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6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67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0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w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AF\&#25991;&#20214;&#25776;&#23531;\TAF&#25991;&#20214;&#31684;&#26412;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TAF文件範本.dot</Template>
  <TotalTime>27</TotalTime>
  <Pages>7</Pages>
  <Words>594</Words>
  <Characters>3391</Characters>
  <Application>Microsoft Office Word</Application>
  <DocSecurity>0</DocSecurity>
  <Lines>28</Lines>
  <Paragraphs>7</Paragraphs>
  <ScaleCrop>false</ScaleCrop>
  <Company/>
  <LinksUpToDate>false</LinksUpToDate>
  <CharactersWithSpaces>3978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內政部國土測繪中心</dc:title>
  <dc:subject/>
  <dc:creator>xp</dc:creator>
  <cp:keywords/>
  <cp:lastModifiedBy>許展祥</cp:lastModifiedBy>
  <cp:revision>4</cp:revision>
  <cp:lastPrinted>2015-08-02T14:40:00Z</cp:lastPrinted>
  <dcterms:created xsi:type="dcterms:W3CDTF">2022-09-19T00:08:00Z</dcterms:created>
  <dcterms:modified xsi:type="dcterms:W3CDTF">2022-09-19T00:42:00Z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文件編號">
    <vt:lpwstr>3.5</vt:lpwstr>
  </property>
</Properties>
</file>